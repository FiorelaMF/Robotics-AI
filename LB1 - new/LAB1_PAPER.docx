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FE200" w14:textId="2B8CC1CC" w:rsidR="001B29B8" w:rsidRDefault="00B569E6" w:rsidP="001B29B8">
      <w:pPr>
        <w:pStyle w:val="Ttulo"/>
        <w:framePr w:wrap="notBeside"/>
      </w:pPr>
      <w:bookmarkStart w:id="0" w:name="_Hlk49970217"/>
      <w:r w:rsidRPr="00B569E6">
        <w:t>Lab 1: Recognition of Binary Matrix Figures with Artificial Intelligence</w:t>
      </w:r>
    </w:p>
    <w:p w14:paraId="59528D9A" w14:textId="161DE2E2" w:rsidR="001B29B8" w:rsidRPr="008C0045" w:rsidRDefault="00B569E6" w:rsidP="001B29B8">
      <w:pPr>
        <w:framePr w:w="9072" w:hSpace="187" w:vSpace="187" w:wrap="notBeside" w:vAnchor="text" w:hAnchor="page" w:x="1569" w:y="1288"/>
        <w:tabs>
          <w:tab w:val="center" w:pos="3482"/>
          <w:tab w:val="center" w:pos="6369"/>
        </w:tabs>
        <w:jc w:val="center"/>
        <w:rPr>
          <w:lang w:val="es-PE"/>
        </w:rPr>
      </w:pPr>
      <w:bookmarkStart w:id="1" w:name="_Hlk51536415"/>
      <w:bookmarkStart w:id="2" w:name="PointTmp"/>
      <w:r>
        <w:rPr>
          <w:b/>
          <w:i/>
          <w:lang w:val="es-PE"/>
        </w:rPr>
        <w:t xml:space="preserve">Alvarado, Jorge; Casas, Carlos; </w:t>
      </w:r>
      <w:proofErr w:type="spellStart"/>
      <w:proofErr w:type="gramStart"/>
      <w:r>
        <w:rPr>
          <w:b/>
          <w:i/>
          <w:lang w:val="es-PE"/>
        </w:rPr>
        <w:t>Falero,Dan</w:t>
      </w:r>
      <w:proofErr w:type="spellEnd"/>
      <w:proofErr w:type="gramEnd"/>
      <w:r>
        <w:rPr>
          <w:b/>
          <w:i/>
          <w:lang w:val="es-PE"/>
        </w:rPr>
        <w:t xml:space="preserve">; </w:t>
      </w:r>
      <w:proofErr w:type="spellStart"/>
      <w:r>
        <w:rPr>
          <w:b/>
          <w:i/>
          <w:lang w:val="es-PE"/>
        </w:rPr>
        <w:t>Lopez</w:t>
      </w:r>
      <w:proofErr w:type="spellEnd"/>
      <w:r>
        <w:rPr>
          <w:b/>
          <w:i/>
          <w:lang w:val="es-PE"/>
        </w:rPr>
        <w:t xml:space="preserve">, Juan Diego; Manco, Fiorela; </w:t>
      </w:r>
      <w:proofErr w:type="spellStart"/>
      <w:r>
        <w:rPr>
          <w:b/>
          <w:i/>
          <w:lang w:val="es-PE"/>
        </w:rPr>
        <w:t>Mejia</w:t>
      </w:r>
      <w:proofErr w:type="spellEnd"/>
      <w:r>
        <w:rPr>
          <w:b/>
          <w:i/>
          <w:lang w:val="es-PE"/>
        </w:rPr>
        <w:t>, Gerardo</w:t>
      </w:r>
    </w:p>
    <w:p w14:paraId="4F0F45C4" w14:textId="1F395D03" w:rsidR="001B29B8" w:rsidRPr="00D5674C" w:rsidRDefault="001B29B8" w:rsidP="001B29B8">
      <w:pPr>
        <w:framePr w:w="9072" w:hSpace="187" w:vSpace="187" w:wrap="notBeside" w:vAnchor="text" w:hAnchor="page" w:x="1569" w:y="1288"/>
        <w:jc w:val="center"/>
        <w:rPr>
          <w:i/>
        </w:rPr>
      </w:pPr>
      <w:r w:rsidRPr="00D5674C">
        <w:rPr>
          <w:i/>
        </w:rPr>
        <w:t xml:space="preserve">Faculty of Engineering, School of Electronic Engineering, Peruvian University of Applied Sciences (UPC) </w:t>
      </w:r>
      <w:proofErr w:type="spellStart"/>
      <w:r w:rsidRPr="00D5674C">
        <w:rPr>
          <w:i/>
        </w:rPr>
        <w:t>Monterrico</w:t>
      </w:r>
      <w:proofErr w:type="spellEnd"/>
      <w:r w:rsidRPr="00D5674C">
        <w:rPr>
          <w:i/>
        </w:rPr>
        <w:t>, 202</w:t>
      </w:r>
      <w:r w:rsidR="00B569E6">
        <w:rPr>
          <w:i/>
        </w:rPr>
        <w:t>1</w:t>
      </w:r>
      <w:r w:rsidRPr="00D5674C">
        <w:rPr>
          <w:i/>
        </w:rPr>
        <w:t>-0</w:t>
      </w:r>
      <w:r w:rsidR="00B569E6">
        <w:rPr>
          <w:i/>
        </w:rPr>
        <w:t>1</w:t>
      </w:r>
    </w:p>
    <w:bookmarkEnd w:id="1"/>
    <w:p w14:paraId="79BE16E9" w14:textId="77777777" w:rsidR="001B29B8" w:rsidRDefault="001B29B8" w:rsidP="001B29B8">
      <w:pPr>
        <w:pStyle w:val="Abstract"/>
        <w:rPr>
          <w:i/>
          <w:iCs/>
        </w:rPr>
      </w:pPr>
    </w:p>
    <w:p w14:paraId="4363B59F" w14:textId="53854E88" w:rsidR="001B29B8" w:rsidRDefault="001B29B8" w:rsidP="001B29B8">
      <w:pPr>
        <w:pStyle w:val="Abstract"/>
      </w:pPr>
      <w:r>
        <w:rPr>
          <w:i/>
          <w:iCs/>
        </w:rPr>
        <w:t>Abstract</w:t>
      </w:r>
      <w:r>
        <w:t>—</w:t>
      </w:r>
      <w:r w:rsidRPr="0065251E">
        <w:rPr>
          <w:i/>
        </w:rPr>
        <w:t xml:space="preserve"> </w:t>
      </w:r>
      <w:r w:rsidR="0058709F" w:rsidRPr="0058709F">
        <w:rPr>
          <w:i/>
        </w:rPr>
        <w:t>The following paper describes the steps taken to model a magnetic suspension system applied to a ball, analyze its properties through its equations and design a fuzzy controller to control the height of the floating object.</w:t>
      </w:r>
    </w:p>
    <w:p w14:paraId="6700EA85" w14:textId="77777777" w:rsidR="00162D2D" w:rsidRPr="00037677" w:rsidRDefault="00162D2D" w:rsidP="00162D2D">
      <w:pPr>
        <w:rPr>
          <w:sz w:val="24"/>
          <w:szCs w:val="24"/>
          <w:lang w:eastAsia="es-VE"/>
        </w:rPr>
      </w:pPr>
    </w:p>
    <w:p w14:paraId="42E99F67" w14:textId="0369FF1B" w:rsidR="001B29B8" w:rsidRPr="00B82C8A" w:rsidRDefault="001B29B8" w:rsidP="00B82C8A">
      <w:pPr>
        <w:pStyle w:val="IndexTerms"/>
        <w:rPr>
          <w:i/>
        </w:rPr>
      </w:pPr>
      <w:r>
        <w:rPr>
          <w:i/>
          <w:iCs/>
        </w:rPr>
        <w:t>Index Terms</w:t>
      </w:r>
      <w:r>
        <w:t>—</w:t>
      </w:r>
      <w:r w:rsidRPr="0065251E">
        <w:rPr>
          <w:i/>
        </w:rPr>
        <w:t xml:space="preserve"> </w:t>
      </w:r>
      <w:r>
        <w:rPr>
          <w:i/>
        </w:rPr>
        <w:t>Control surface, Fuzzy controller, Fuzzy logic, Height control, Linguistic variables, Membership function, Magnetic suspension, System.</w:t>
      </w:r>
    </w:p>
    <w:p w14:paraId="68D18832" w14:textId="77777777" w:rsidR="001B29B8" w:rsidRDefault="001B29B8" w:rsidP="001B29B8">
      <w:pPr>
        <w:pStyle w:val="Ttulo1"/>
      </w:pPr>
      <w:r>
        <w:t>I</w:t>
      </w:r>
      <w:r>
        <w:rPr>
          <w:sz w:val="16"/>
          <w:szCs w:val="16"/>
        </w:rPr>
        <w:t>NTRODUCTION</w:t>
      </w:r>
    </w:p>
    <w:p w14:paraId="0AD2378A" w14:textId="4B7B4DE9" w:rsidR="001B29B8" w:rsidRDefault="0058709F" w:rsidP="001B29B8">
      <w:pPr>
        <w:pStyle w:val="Text"/>
        <w:keepNext/>
        <w:framePr w:dropCap="drop" w:lines="2" w:wrap="auto" w:vAnchor="text" w:hAnchor="text"/>
        <w:spacing w:line="480" w:lineRule="exact"/>
        <w:ind w:firstLine="0"/>
        <w:rPr>
          <w:smallCaps/>
          <w:position w:val="-3"/>
          <w:sz w:val="56"/>
          <w:szCs w:val="56"/>
        </w:rPr>
      </w:pPr>
      <w:r>
        <w:rPr>
          <w:position w:val="-3"/>
          <w:sz w:val="56"/>
          <w:szCs w:val="56"/>
        </w:rPr>
        <w:t>F</w:t>
      </w:r>
    </w:p>
    <w:p w14:paraId="5345382E" w14:textId="293F6124" w:rsidR="0058709F" w:rsidRDefault="0058709F" w:rsidP="0058709F">
      <w:pPr>
        <w:pStyle w:val="Text"/>
        <w:ind w:firstLine="0"/>
      </w:pPr>
      <w:r>
        <w:rPr>
          <w:smallCaps/>
        </w:rPr>
        <w:t>UZZY</w:t>
      </w:r>
      <w:r w:rsidR="001B29B8">
        <w:t xml:space="preserve"> </w:t>
      </w:r>
      <w:bookmarkStart w:id="3" w:name="_Hlk51623656"/>
      <w:r>
        <w:t xml:space="preserve">Logic is a part of Artificial Intelligence, that uses the </w:t>
      </w:r>
    </w:p>
    <w:p w14:paraId="78EE2818" w14:textId="79DA5426" w:rsidR="00F32AC4" w:rsidRDefault="0058709F" w:rsidP="00E9406F">
      <w:pPr>
        <w:pStyle w:val="Text"/>
        <w:ind w:firstLine="0"/>
      </w:pPr>
      <w:r>
        <w:t xml:space="preserve">experience of an expert operator to generate a rule-based reasoning to obtain an approximate behavior [1]. </w:t>
      </w:r>
      <w:r w:rsidR="00B82C8A">
        <w:t xml:space="preserve">The fuzzy logic can deal with several degrees of truth values. Because of the simple and straightforward property, the fuzzy logic control (FLC) schemes have been successfully applied to many industrial applications, better than other controls. </w:t>
      </w:r>
      <w:r w:rsidR="00B82C8A" w:rsidRPr="00E92722">
        <w:t>[</w:t>
      </w:r>
      <w:r w:rsidR="00E92722">
        <w:t>2</w:t>
      </w:r>
      <w:r w:rsidR="00B82C8A" w:rsidRPr="00E92722">
        <w:t>]</w:t>
      </w:r>
    </w:p>
    <w:p w14:paraId="2EBA6D4C" w14:textId="044C29D9" w:rsidR="0010652F" w:rsidRDefault="0058709F" w:rsidP="0058709F">
      <w:pPr>
        <w:pStyle w:val="Text"/>
        <w:ind w:firstLine="0"/>
      </w:pPr>
      <w:r>
        <w:t xml:space="preserve">For a better understanding of </w:t>
      </w:r>
      <w:r w:rsidR="00563D9E">
        <w:t>a fuzzy controller design, it is necessary to know the following terms:</w:t>
      </w:r>
    </w:p>
    <w:p w14:paraId="5872E006" w14:textId="6100A20B" w:rsidR="00134D3E" w:rsidRDefault="00134D3E" w:rsidP="0010652F">
      <w:pPr>
        <w:pStyle w:val="Text"/>
        <w:ind w:firstLine="284"/>
      </w:pPr>
      <w:r w:rsidRPr="00134D3E">
        <w:rPr>
          <w:i/>
          <w:iCs/>
        </w:rPr>
        <w:t xml:space="preserve">Linguistic variables: </w:t>
      </w:r>
      <w:r>
        <w:t>They are natural language variables that do not have a precise numerical value and can be decomposed in linguistic terms.</w:t>
      </w:r>
    </w:p>
    <w:p w14:paraId="705561ED" w14:textId="6B373A86" w:rsidR="00134D3E" w:rsidRDefault="00134D3E" w:rsidP="0010652F">
      <w:pPr>
        <w:pStyle w:val="Text"/>
        <w:ind w:firstLine="284"/>
      </w:pPr>
      <w:r>
        <w:rPr>
          <w:i/>
          <w:iCs/>
        </w:rPr>
        <w:t xml:space="preserve">Discursive Universe: </w:t>
      </w:r>
      <w:r>
        <w:t xml:space="preserve">It represents the range of all the </w:t>
      </w:r>
      <w:r w:rsidR="008D619F">
        <w:t>information needed to ensure the proper behavior of our system.</w:t>
      </w:r>
    </w:p>
    <w:p w14:paraId="40CD1FFD" w14:textId="59170357" w:rsidR="008D619F" w:rsidRDefault="008D619F" w:rsidP="0010652F">
      <w:pPr>
        <w:pStyle w:val="Text"/>
        <w:ind w:firstLine="284"/>
      </w:pPr>
      <w:r>
        <w:rPr>
          <w:i/>
          <w:iCs/>
        </w:rPr>
        <w:t xml:space="preserve">Fuzzy set: </w:t>
      </w:r>
      <w:r>
        <w:t>These are geometric forms that represent a function generated by a linguistic term. Trapezoids and triangles were used for this development.</w:t>
      </w:r>
    </w:p>
    <w:p w14:paraId="62E806BB" w14:textId="3ED9464D" w:rsidR="008D619F" w:rsidRDefault="008D619F" w:rsidP="0010652F">
      <w:pPr>
        <w:pStyle w:val="Text"/>
        <w:ind w:firstLine="284"/>
      </w:pPr>
      <w:r>
        <w:t xml:space="preserve">Membership function: </w:t>
      </w:r>
      <w:r w:rsidR="0010652F">
        <w:t>It is a</w:t>
      </w:r>
      <w:r>
        <w:t xml:space="preserve"> group of fuzzy sets of a</w:t>
      </w:r>
      <w:r w:rsidR="0010652F">
        <w:t xml:space="preserve"> particular</w:t>
      </w:r>
      <w:r>
        <w:t xml:space="preserve"> linguistic term</w:t>
      </w:r>
      <w:r w:rsidR="0010652F">
        <w:t>.</w:t>
      </w:r>
      <w:r w:rsidR="00632766">
        <w:t xml:space="preserve"> (See Fig. 1). [</w:t>
      </w:r>
      <w:r w:rsidR="00E92722">
        <w:t>3</w:t>
      </w:r>
      <w:r w:rsidR="00632766">
        <w:t>]</w:t>
      </w:r>
    </w:p>
    <w:p w14:paraId="6C639529" w14:textId="0EEB741F" w:rsidR="0010652F" w:rsidRDefault="0010652F" w:rsidP="00B82C8A">
      <w:pPr>
        <w:pStyle w:val="Text"/>
        <w:ind w:firstLine="284"/>
      </w:pPr>
      <w:r w:rsidRPr="0010652F">
        <w:rPr>
          <w:i/>
          <w:iCs/>
        </w:rPr>
        <w:t>Fuzzy Associative Memory (FAM):</w:t>
      </w:r>
      <w:r>
        <w:t xml:space="preserve"> It is a set of rules embodied in a matrix form where the rows reflect a membership function and the columns, another membership function. </w:t>
      </w:r>
      <w:r w:rsidR="00632766">
        <w:t>[</w:t>
      </w:r>
      <w:r w:rsidR="00E92722">
        <w:t>3</w:t>
      </w:r>
      <w:r w:rsidR="00632766">
        <w:t>]</w:t>
      </w:r>
    </w:p>
    <w:p w14:paraId="1E8D2A7A" w14:textId="77777777" w:rsidR="00B82C8A" w:rsidRDefault="00B82C8A" w:rsidP="00B82C8A">
      <w:pPr>
        <w:pStyle w:val="Text"/>
        <w:ind w:firstLine="284"/>
      </w:pPr>
    </w:p>
    <w:p w14:paraId="458FF36D" w14:textId="0EA4BE50" w:rsidR="0010652F" w:rsidRPr="0010652F" w:rsidRDefault="0010652F" w:rsidP="0010652F">
      <w:pPr>
        <w:pStyle w:val="Text"/>
        <w:ind w:firstLine="0"/>
        <w:jc w:val="center"/>
      </w:pPr>
      <w:r w:rsidRPr="00867637">
        <w:rPr>
          <w:noProof/>
        </w:rPr>
        <w:drawing>
          <wp:inline distT="0" distB="0" distL="0" distR="0" wp14:anchorId="6125BD0E" wp14:editId="7A8291CB">
            <wp:extent cx="2638425" cy="2028825"/>
            <wp:effectExtent l="0" t="0" r="9525" b="9525"/>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11">
                      <a:extLst>
                        <a:ext uri="{28A0092B-C50C-407E-A947-70E740481C1C}">
                          <a14:useLocalDpi xmlns:a14="http://schemas.microsoft.com/office/drawing/2010/main" val="0"/>
                        </a:ext>
                      </a:extLst>
                    </a:blip>
                    <a:stretch>
                      <a:fillRect/>
                    </a:stretch>
                  </pic:blipFill>
                  <pic:spPr>
                    <a:xfrm>
                      <a:off x="0" y="0"/>
                      <a:ext cx="2665814" cy="2049886"/>
                    </a:xfrm>
                    <a:prstGeom prst="rect">
                      <a:avLst/>
                    </a:prstGeom>
                  </pic:spPr>
                </pic:pic>
              </a:graphicData>
            </a:graphic>
          </wp:inline>
        </w:drawing>
      </w:r>
    </w:p>
    <w:p w14:paraId="0B547E6F" w14:textId="28A34836" w:rsidR="00632766" w:rsidRDefault="00632766" w:rsidP="00632766">
      <w:pPr>
        <w:spacing w:after="4" w:line="249" w:lineRule="auto"/>
        <w:ind w:left="-15" w:right="36" w:firstLine="142"/>
        <w:jc w:val="center"/>
        <w:rPr>
          <w:sz w:val="16"/>
          <w:szCs w:val="16"/>
        </w:rPr>
      </w:pPr>
      <w:r w:rsidRPr="00632766">
        <w:rPr>
          <w:sz w:val="16"/>
          <w:szCs w:val="16"/>
        </w:rPr>
        <w:t>Fig. 1. Membership function and its parts</w:t>
      </w:r>
    </w:p>
    <w:p w14:paraId="1B161ACF" w14:textId="77777777" w:rsidR="00B82C8A" w:rsidRPr="00632766" w:rsidRDefault="00B82C8A" w:rsidP="00632766">
      <w:pPr>
        <w:spacing w:after="4" w:line="249" w:lineRule="auto"/>
        <w:ind w:left="-15" w:right="36" w:firstLine="142"/>
        <w:jc w:val="center"/>
        <w:rPr>
          <w:sz w:val="16"/>
          <w:szCs w:val="16"/>
        </w:rPr>
      </w:pPr>
    </w:p>
    <w:p w14:paraId="08AAEC9A" w14:textId="50B0C072" w:rsidR="00D5674C" w:rsidRDefault="00B82C8A" w:rsidP="00E9406F">
      <w:pPr>
        <w:pStyle w:val="Text"/>
        <w:ind w:firstLine="284"/>
      </w:pPr>
      <w:r>
        <w:t>In the following paper, we model a magnetic suspension system. Said modeling is done by using a RL circuit</w:t>
      </w:r>
      <w:r w:rsidR="004677EA">
        <w:t xml:space="preserve"> where the input voltage, resistor and the inductor are variables that must be </w:t>
      </w:r>
      <w:r w:rsidR="00B72AD6">
        <w:t>considered</w:t>
      </w:r>
      <w:r w:rsidR="004677EA">
        <w:t xml:space="preserve"> in order to generate a current across </w:t>
      </w:r>
      <w:r w:rsidR="00B72AD6">
        <w:t>the coil of wire wrapped around an iron core</w:t>
      </w:r>
      <w:r w:rsidR="00340EFB">
        <w:t xml:space="preserve"> and also, generate a magnetic field capable of lifting a ball</w:t>
      </w:r>
      <w:r w:rsidR="00B72AD6">
        <w:t>. Therefore, a fuzzy controller</w:t>
      </w:r>
      <w:r w:rsidR="00340EFB">
        <w:t xml:space="preserve"> should be implemented so the height of the floating ball can be controlled.</w:t>
      </w:r>
    </w:p>
    <w:p w14:paraId="0BF4310D" w14:textId="26E9819C" w:rsidR="00563D9E" w:rsidRPr="00271203" w:rsidRDefault="00563D9E" w:rsidP="0058709F">
      <w:pPr>
        <w:pStyle w:val="Ttulo1"/>
      </w:pPr>
      <w:r>
        <w:t>Work development and analysis</w:t>
      </w:r>
    </w:p>
    <w:p w14:paraId="204396FB" w14:textId="77777777" w:rsidR="00D5674C" w:rsidRDefault="00D5674C" w:rsidP="007C6475">
      <w:pPr>
        <w:pStyle w:val="Ttulo2"/>
        <w:keepLines/>
        <w:numPr>
          <w:ilvl w:val="1"/>
          <w:numId w:val="3"/>
        </w:numPr>
      </w:pPr>
      <w:r>
        <w:t>Obtaining fuzzy rules</w:t>
      </w:r>
    </w:p>
    <w:p w14:paraId="5C03D627" w14:textId="3FB3F556" w:rsidR="00D5674C" w:rsidRDefault="00D5674C" w:rsidP="00D5674C">
      <w:pPr>
        <w:tabs>
          <w:tab w:val="left" w:pos="142"/>
        </w:tabs>
        <w:spacing w:before="20" w:line="228" w:lineRule="auto"/>
        <w:ind w:firstLine="284"/>
        <w:jc w:val="both"/>
      </w:pPr>
      <w:r>
        <w:t>In order to get the system to be controlled it is needed to define the equations that describe it.</w:t>
      </w:r>
    </w:p>
    <w:p w14:paraId="1A3B6E23" w14:textId="77777777" w:rsidR="00D5674C" w:rsidRDefault="00D5674C" w:rsidP="00D5674C">
      <w:pPr>
        <w:tabs>
          <w:tab w:val="left" w:pos="288"/>
        </w:tabs>
        <w:spacing w:line="228" w:lineRule="auto"/>
        <w:jc w:val="both"/>
      </w:pPr>
    </w:p>
    <w:p w14:paraId="74FCF1A1" w14:textId="77777777" w:rsidR="00D5674C" w:rsidRDefault="00D5674C" w:rsidP="00D5674C">
      <w:pPr>
        <w:tabs>
          <w:tab w:val="left" w:pos="288"/>
        </w:tabs>
        <w:spacing w:line="228" w:lineRule="auto"/>
        <w:jc w:val="center"/>
      </w:pPr>
      <w:r>
        <w:rPr>
          <w:noProof/>
        </w:rPr>
        <w:drawing>
          <wp:inline distT="0" distB="0" distL="0" distR="0" wp14:anchorId="1BC15407" wp14:editId="3494EE8E">
            <wp:extent cx="1728577" cy="198531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9-18 a la(s) 9.35.45 p. 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1336" cy="2022944"/>
                    </a:xfrm>
                    <a:prstGeom prst="rect">
                      <a:avLst/>
                    </a:prstGeom>
                  </pic:spPr>
                </pic:pic>
              </a:graphicData>
            </a:graphic>
          </wp:inline>
        </w:drawing>
      </w:r>
    </w:p>
    <w:p w14:paraId="26CEA12E" w14:textId="0328F69C" w:rsidR="00D5674C" w:rsidRPr="00632766" w:rsidRDefault="00D5674C" w:rsidP="00D5674C">
      <w:pPr>
        <w:pBdr>
          <w:top w:val="nil"/>
          <w:left w:val="nil"/>
          <w:bottom w:val="nil"/>
          <w:right w:val="nil"/>
          <w:between w:val="nil"/>
        </w:pBdr>
        <w:tabs>
          <w:tab w:val="left" w:pos="288"/>
        </w:tabs>
        <w:spacing w:after="120" w:line="228" w:lineRule="auto"/>
        <w:jc w:val="center"/>
        <w:rPr>
          <w:sz w:val="16"/>
          <w:szCs w:val="16"/>
        </w:rPr>
      </w:pPr>
      <w:r w:rsidRPr="00632766">
        <w:rPr>
          <w:sz w:val="16"/>
          <w:szCs w:val="16"/>
        </w:rPr>
        <w:t xml:space="preserve">Fig. </w:t>
      </w:r>
      <w:r w:rsidR="00557880">
        <w:rPr>
          <w:sz w:val="16"/>
          <w:szCs w:val="16"/>
        </w:rPr>
        <w:t>2</w:t>
      </w:r>
      <w:r w:rsidRPr="00632766">
        <w:rPr>
          <w:sz w:val="16"/>
          <w:szCs w:val="16"/>
        </w:rPr>
        <w:t>. Magnetic Levitation of iron sphere</w:t>
      </w:r>
    </w:p>
    <w:p w14:paraId="2838C8D0" w14:textId="77777777" w:rsidR="005F258B" w:rsidRDefault="00D5674C" w:rsidP="00D5674C">
      <w:pPr>
        <w:tabs>
          <w:tab w:val="left" w:pos="288"/>
        </w:tabs>
        <w:spacing w:line="228" w:lineRule="auto"/>
        <w:jc w:val="both"/>
      </w:pPr>
      <w:r>
        <w:tab/>
        <w:t>These equations are below, were x</w:t>
      </w:r>
      <w:r w:rsidRPr="0080027A">
        <w:rPr>
          <w:sz w:val="16"/>
          <w:vertAlign w:val="subscript"/>
        </w:rPr>
        <w:t>1</w:t>
      </w:r>
      <w:r>
        <w:rPr>
          <w:vertAlign w:val="subscript"/>
        </w:rPr>
        <w:t xml:space="preserve"> </w:t>
      </w:r>
      <w:r>
        <w:t>is the distance between the ball and the magnet, x</w:t>
      </w:r>
      <w:r>
        <w:rPr>
          <w:sz w:val="16"/>
          <w:vertAlign w:val="subscript"/>
        </w:rPr>
        <w:t>2</w:t>
      </w:r>
      <w:r>
        <w:rPr>
          <w:sz w:val="16"/>
        </w:rPr>
        <w:t xml:space="preserve"> </w:t>
      </w:r>
      <w:r w:rsidRPr="00C56815">
        <w:t xml:space="preserve">is the speed and </w:t>
      </w:r>
      <w:r>
        <w:t>x</w:t>
      </w:r>
      <w:r w:rsidRPr="00C56815">
        <w:rPr>
          <w:vertAlign w:val="subscript"/>
        </w:rPr>
        <w:t>3</w:t>
      </w:r>
      <w:r w:rsidRPr="00C56815">
        <w:t xml:space="preserve"> is the coil current</w:t>
      </w:r>
    </w:p>
    <w:p w14:paraId="600A2692" w14:textId="0BBE8D20" w:rsidR="00D5674C" w:rsidRPr="00C56815" w:rsidRDefault="00D5674C" w:rsidP="00D5674C">
      <w:pPr>
        <w:tabs>
          <w:tab w:val="left" w:pos="288"/>
        </w:tabs>
        <w:spacing w:line="228" w:lineRule="auto"/>
        <w:jc w:val="both"/>
        <w:rPr>
          <w:sz w:val="16"/>
        </w:rPr>
      </w:pPr>
      <w:r>
        <w:t xml:space="preserve"> </w:t>
      </w:r>
    </w:p>
    <w:p w14:paraId="0076861C" w14:textId="257C9248" w:rsidR="00D5674C" w:rsidRDefault="00D5674C" w:rsidP="00D5674C">
      <w:pPr>
        <w:tabs>
          <w:tab w:val="left" w:pos="288"/>
        </w:tabs>
        <w:spacing w:line="228" w:lineRule="auto"/>
        <w:jc w:val="center"/>
      </w:pPr>
      <w:r>
        <w:rPr>
          <w:noProof/>
        </w:rPr>
        <w:drawing>
          <wp:inline distT="0" distB="0" distL="0" distR="0" wp14:anchorId="2F46785B" wp14:editId="3D8401A4">
            <wp:extent cx="768927" cy="744898"/>
            <wp:effectExtent l="0" t="0" r="635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9-18 a la(s) 9.39.03 p. 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1859" cy="747739"/>
                    </a:xfrm>
                    <a:prstGeom prst="rect">
                      <a:avLst/>
                    </a:prstGeom>
                  </pic:spPr>
                </pic:pic>
              </a:graphicData>
            </a:graphic>
          </wp:inline>
        </w:drawing>
      </w:r>
      <w:r>
        <w:rPr>
          <w:noProof/>
        </w:rPr>
        <w:drawing>
          <wp:inline distT="0" distB="0" distL="0" distR="0" wp14:anchorId="0C3FCE77" wp14:editId="06E07590">
            <wp:extent cx="1108364" cy="1014321"/>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20-09-18 a la(s) 9.38.58 p. 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9687" cy="1042986"/>
                    </a:xfrm>
                    <a:prstGeom prst="rect">
                      <a:avLst/>
                    </a:prstGeom>
                  </pic:spPr>
                </pic:pic>
              </a:graphicData>
            </a:graphic>
          </wp:inline>
        </w:drawing>
      </w:r>
    </w:p>
    <w:p w14:paraId="370488E8" w14:textId="77777777" w:rsidR="005F258B" w:rsidRDefault="005F258B" w:rsidP="00D5674C">
      <w:pPr>
        <w:tabs>
          <w:tab w:val="left" w:pos="288"/>
        </w:tabs>
        <w:spacing w:line="228" w:lineRule="auto"/>
        <w:jc w:val="center"/>
      </w:pPr>
    </w:p>
    <w:p w14:paraId="5E039632" w14:textId="5462BB4A" w:rsidR="00D5674C" w:rsidRDefault="00D5674C" w:rsidP="00D5674C">
      <w:pPr>
        <w:tabs>
          <w:tab w:val="left" w:pos="288"/>
        </w:tabs>
        <w:spacing w:line="228" w:lineRule="auto"/>
        <w:jc w:val="both"/>
      </w:pPr>
      <w:r>
        <w:tab/>
      </w:r>
      <w:r w:rsidRPr="00023D4E">
        <w:t xml:space="preserve">To control the system, two </w:t>
      </w:r>
      <w:r>
        <w:t>parameters</w:t>
      </w:r>
      <w:r w:rsidRPr="00023D4E">
        <w:t xml:space="preserve"> will be considered as one input </w:t>
      </w:r>
      <w:r>
        <w:t>to</w:t>
      </w:r>
      <w:r w:rsidRPr="00023D4E">
        <w:t xml:space="preserve"> the fuzzy controller: the distance between the iron sphere and the magnet, and the speed. In addition, the output will be the voltage applied to the magnet according to the above-mentioned </w:t>
      </w:r>
      <w:r>
        <w:t xml:space="preserve">parameters. </w:t>
      </w:r>
      <w:r w:rsidRPr="00023D4E">
        <w:t xml:space="preserve">This can be represented in a block diagram as shown in </w:t>
      </w:r>
      <w:r>
        <w:t>figure</w:t>
      </w:r>
      <w:r w:rsidRPr="00023D4E">
        <w:t xml:space="preserve"> </w:t>
      </w:r>
      <w:r w:rsidR="00332138">
        <w:t>3</w:t>
      </w:r>
      <w:r w:rsidRPr="00023D4E">
        <w:t>.</w:t>
      </w:r>
    </w:p>
    <w:p w14:paraId="4AA5D495" w14:textId="77777777" w:rsidR="00D5674C" w:rsidRPr="00023D4E" w:rsidRDefault="00D5674C" w:rsidP="00D5674C">
      <w:pPr>
        <w:tabs>
          <w:tab w:val="left" w:pos="288"/>
        </w:tabs>
        <w:spacing w:line="228" w:lineRule="auto"/>
        <w:jc w:val="both"/>
      </w:pPr>
    </w:p>
    <w:p w14:paraId="72A618D4" w14:textId="77777777" w:rsidR="00D5674C" w:rsidRDefault="00D5674C" w:rsidP="00D5674C">
      <w:pPr>
        <w:pBdr>
          <w:top w:val="nil"/>
          <w:left w:val="nil"/>
          <w:bottom w:val="nil"/>
          <w:right w:val="nil"/>
          <w:between w:val="nil"/>
        </w:pBdr>
        <w:tabs>
          <w:tab w:val="left" w:pos="288"/>
        </w:tabs>
        <w:spacing w:after="120" w:line="228" w:lineRule="auto"/>
        <w:jc w:val="center"/>
        <w:rPr>
          <w:sz w:val="16"/>
          <w:szCs w:val="16"/>
        </w:rPr>
      </w:pPr>
      <w:r>
        <w:rPr>
          <w:noProof/>
          <w:sz w:val="16"/>
          <w:szCs w:val="16"/>
        </w:rPr>
        <w:lastRenderedPageBreak/>
        <w:drawing>
          <wp:inline distT="0" distB="0" distL="0" distR="0" wp14:anchorId="6C0ACFFB" wp14:editId="75D9B2A3">
            <wp:extent cx="2975610" cy="13995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Pantalla 2020-09-20 a la(s) 9.04.40 p. 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5610" cy="1399540"/>
                    </a:xfrm>
                    <a:prstGeom prst="rect">
                      <a:avLst/>
                    </a:prstGeom>
                  </pic:spPr>
                </pic:pic>
              </a:graphicData>
            </a:graphic>
          </wp:inline>
        </w:drawing>
      </w:r>
    </w:p>
    <w:p w14:paraId="191D1C48" w14:textId="120A2EB8" w:rsidR="005F258B" w:rsidRPr="005F258B" w:rsidRDefault="00D5674C" w:rsidP="005F258B">
      <w:pPr>
        <w:pBdr>
          <w:top w:val="nil"/>
          <w:left w:val="nil"/>
          <w:bottom w:val="nil"/>
          <w:right w:val="nil"/>
          <w:between w:val="nil"/>
        </w:pBdr>
        <w:tabs>
          <w:tab w:val="left" w:pos="288"/>
        </w:tabs>
        <w:spacing w:after="120" w:line="228" w:lineRule="auto"/>
        <w:jc w:val="center"/>
        <w:rPr>
          <w:sz w:val="16"/>
          <w:szCs w:val="16"/>
        </w:rPr>
      </w:pPr>
      <w:r w:rsidRPr="00563D9E">
        <w:rPr>
          <w:sz w:val="16"/>
          <w:szCs w:val="16"/>
        </w:rPr>
        <w:t xml:space="preserve">Fig. </w:t>
      </w:r>
      <w:r w:rsidR="00557880">
        <w:rPr>
          <w:sz w:val="16"/>
          <w:szCs w:val="16"/>
        </w:rPr>
        <w:t>3</w:t>
      </w:r>
      <w:r w:rsidRPr="00563D9E">
        <w:rPr>
          <w:sz w:val="16"/>
          <w:szCs w:val="16"/>
        </w:rPr>
        <w:t>. Block diagram</w:t>
      </w:r>
    </w:p>
    <w:p w14:paraId="7E5F8AFE" w14:textId="2E4788C4" w:rsidR="00B63729" w:rsidRDefault="00D5674C" w:rsidP="00D5674C">
      <w:pPr>
        <w:tabs>
          <w:tab w:val="left" w:pos="288"/>
        </w:tabs>
        <w:spacing w:line="228" w:lineRule="auto"/>
        <w:jc w:val="both"/>
      </w:pPr>
      <w:r>
        <w:tab/>
        <w:t xml:space="preserve">First, </w:t>
      </w:r>
      <w:r w:rsidR="00FB6D7B" w:rsidRPr="00FB6D7B">
        <w:t xml:space="preserve">for distance, the universe of discourse was taken as shown in figure </w:t>
      </w:r>
      <w:r w:rsidR="00332138">
        <w:t>4</w:t>
      </w:r>
      <w:r w:rsidR="00FB6D7B" w:rsidRPr="00FB6D7B">
        <w:t>, 7 linguistic terms were considered to describe it. This distance represents the desired distance error, that is, the difference between the current position and the reference, having as a minimum -</w:t>
      </w:r>
      <w:r w:rsidR="00646E2D">
        <w:t>0.0</w:t>
      </w:r>
      <w:r w:rsidR="00FB6D7B" w:rsidRPr="00FB6D7B">
        <w:t>2</w:t>
      </w:r>
      <w:r w:rsidR="00646E2D">
        <w:t xml:space="preserve"> </w:t>
      </w:r>
      <w:r w:rsidR="00FB6D7B" w:rsidRPr="00FB6D7B">
        <w:t xml:space="preserve">m and </w:t>
      </w:r>
      <w:r w:rsidR="00646E2D">
        <w:t>0.0</w:t>
      </w:r>
      <w:r w:rsidR="00FB6D7B" w:rsidRPr="00FB6D7B">
        <w:t>2</w:t>
      </w:r>
      <w:r w:rsidR="00646E2D">
        <w:t xml:space="preserve"> </w:t>
      </w:r>
      <w:r w:rsidR="00FB6D7B" w:rsidRPr="00FB6D7B">
        <w:t>m as a maximum, being 0 the desired error.</w:t>
      </w:r>
    </w:p>
    <w:p w14:paraId="1AC09F75" w14:textId="77777777" w:rsidR="00646E2D" w:rsidRDefault="00646E2D" w:rsidP="00D5674C">
      <w:pPr>
        <w:tabs>
          <w:tab w:val="left" w:pos="288"/>
        </w:tabs>
        <w:spacing w:line="228" w:lineRule="auto"/>
        <w:jc w:val="both"/>
      </w:pPr>
    </w:p>
    <w:p w14:paraId="72D98709" w14:textId="36992900" w:rsidR="00D5674C" w:rsidRDefault="004967B2" w:rsidP="00D5674C">
      <w:pPr>
        <w:pBdr>
          <w:top w:val="nil"/>
          <w:left w:val="nil"/>
          <w:bottom w:val="nil"/>
          <w:right w:val="nil"/>
          <w:between w:val="nil"/>
        </w:pBdr>
        <w:tabs>
          <w:tab w:val="left" w:pos="288"/>
        </w:tabs>
        <w:spacing w:after="120" w:line="228" w:lineRule="auto"/>
        <w:jc w:val="center"/>
      </w:pPr>
      <w:r>
        <w:rPr>
          <w:noProof/>
        </w:rPr>
        <w:drawing>
          <wp:inline distT="0" distB="0" distL="0" distR="0" wp14:anchorId="2CC6B5C6" wp14:editId="603B3CB1">
            <wp:extent cx="2481943" cy="1981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9-23 a la(s) 9.53.08 p. m..png"/>
                    <pic:cNvPicPr/>
                  </pic:nvPicPr>
                  <pic:blipFill>
                    <a:blip r:embed="rId16"/>
                    <a:stretch>
                      <a:fillRect/>
                    </a:stretch>
                  </pic:blipFill>
                  <pic:spPr>
                    <a:xfrm>
                      <a:off x="0" y="0"/>
                      <a:ext cx="2486479" cy="1985237"/>
                    </a:xfrm>
                    <a:prstGeom prst="rect">
                      <a:avLst/>
                    </a:prstGeom>
                  </pic:spPr>
                </pic:pic>
              </a:graphicData>
            </a:graphic>
          </wp:inline>
        </w:drawing>
      </w:r>
    </w:p>
    <w:p w14:paraId="1ED5EEDC" w14:textId="74321A87" w:rsidR="00D5674C" w:rsidRPr="00D5674C" w:rsidRDefault="00D5674C" w:rsidP="00D5674C">
      <w:pPr>
        <w:pBdr>
          <w:top w:val="nil"/>
          <w:left w:val="nil"/>
          <w:bottom w:val="nil"/>
          <w:right w:val="nil"/>
          <w:between w:val="nil"/>
        </w:pBdr>
        <w:tabs>
          <w:tab w:val="left" w:pos="288"/>
        </w:tabs>
        <w:spacing w:after="120" w:line="228" w:lineRule="auto"/>
        <w:jc w:val="center"/>
        <w:rPr>
          <w:sz w:val="16"/>
          <w:szCs w:val="16"/>
        </w:rPr>
      </w:pPr>
      <w:r>
        <w:rPr>
          <w:sz w:val="16"/>
          <w:szCs w:val="16"/>
        </w:rPr>
        <w:t xml:space="preserve">Fig. </w:t>
      </w:r>
      <w:r w:rsidR="00557880">
        <w:rPr>
          <w:sz w:val="16"/>
          <w:szCs w:val="16"/>
        </w:rPr>
        <w:t>4</w:t>
      </w:r>
      <w:r>
        <w:rPr>
          <w:sz w:val="16"/>
          <w:szCs w:val="16"/>
        </w:rPr>
        <w:t>. Distance membership function</w:t>
      </w:r>
    </w:p>
    <w:p w14:paraId="510157F7" w14:textId="57A65ACC" w:rsidR="00D5674C" w:rsidRDefault="00D5674C" w:rsidP="00D5674C">
      <w:pPr>
        <w:tabs>
          <w:tab w:val="left" w:pos="288"/>
        </w:tabs>
        <w:spacing w:line="228" w:lineRule="auto"/>
        <w:jc w:val="both"/>
      </w:pPr>
      <w:r>
        <w:tab/>
      </w:r>
      <w:r w:rsidR="00646E2D" w:rsidRPr="00646E2D">
        <w:t>Then, in the speed membership function, we considered 7 linguistic terms symmetrically distributed around the zero value in the range of -0.25 m/s to 0.25m/s, because values higher than these would be too large to perform the control in this small system, besides the same precision is needed for both directions.</w:t>
      </w:r>
    </w:p>
    <w:p w14:paraId="3B987679" w14:textId="77777777" w:rsidR="00D5674C" w:rsidRDefault="00D5674C" w:rsidP="00D5674C">
      <w:pPr>
        <w:tabs>
          <w:tab w:val="left" w:pos="288"/>
        </w:tabs>
        <w:spacing w:line="228" w:lineRule="auto"/>
        <w:jc w:val="both"/>
      </w:pPr>
    </w:p>
    <w:p w14:paraId="6305CE55" w14:textId="5AD4D445" w:rsidR="00D5674C" w:rsidRDefault="00646E2D" w:rsidP="00D5674C">
      <w:pPr>
        <w:pBdr>
          <w:top w:val="nil"/>
          <w:left w:val="nil"/>
          <w:bottom w:val="nil"/>
          <w:right w:val="nil"/>
          <w:between w:val="nil"/>
        </w:pBdr>
        <w:tabs>
          <w:tab w:val="left" w:pos="288"/>
        </w:tabs>
        <w:spacing w:after="120" w:line="228" w:lineRule="auto"/>
        <w:jc w:val="center"/>
      </w:pPr>
      <w:r>
        <w:rPr>
          <w:noProof/>
        </w:rPr>
        <w:drawing>
          <wp:inline distT="0" distB="0" distL="0" distR="0" wp14:anchorId="31E053B4" wp14:editId="08E5DB40">
            <wp:extent cx="2414016" cy="18857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9-23 a la(s) 10.05.18 p. m..png"/>
                    <pic:cNvPicPr/>
                  </pic:nvPicPr>
                  <pic:blipFill>
                    <a:blip r:embed="rId17"/>
                    <a:stretch>
                      <a:fillRect/>
                    </a:stretch>
                  </pic:blipFill>
                  <pic:spPr>
                    <a:xfrm>
                      <a:off x="0" y="0"/>
                      <a:ext cx="2443776" cy="1908957"/>
                    </a:xfrm>
                    <a:prstGeom prst="rect">
                      <a:avLst/>
                    </a:prstGeom>
                  </pic:spPr>
                </pic:pic>
              </a:graphicData>
            </a:graphic>
          </wp:inline>
        </w:drawing>
      </w:r>
    </w:p>
    <w:p w14:paraId="70C96C91" w14:textId="7F1D8D8D" w:rsidR="00D5674C" w:rsidRDefault="00D5674C" w:rsidP="00D5674C">
      <w:pPr>
        <w:pBdr>
          <w:top w:val="nil"/>
          <w:left w:val="nil"/>
          <w:bottom w:val="nil"/>
          <w:right w:val="nil"/>
          <w:between w:val="nil"/>
        </w:pBdr>
        <w:tabs>
          <w:tab w:val="left" w:pos="288"/>
        </w:tabs>
        <w:spacing w:after="120" w:line="228" w:lineRule="auto"/>
        <w:jc w:val="center"/>
        <w:rPr>
          <w:sz w:val="16"/>
          <w:szCs w:val="16"/>
        </w:rPr>
      </w:pPr>
      <w:r>
        <w:rPr>
          <w:sz w:val="16"/>
          <w:szCs w:val="16"/>
        </w:rPr>
        <w:t xml:space="preserve">Fig. </w:t>
      </w:r>
      <w:r w:rsidR="00557880">
        <w:rPr>
          <w:sz w:val="16"/>
          <w:szCs w:val="16"/>
        </w:rPr>
        <w:t>5</w:t>
      </w:r>
      <w:r>
        <w:rPr>
          <w:sz w:val="16"/>
          <w:szCs w:val="16"/>
        </w:rPr>
        <w:t>. Speed membership function</w:t>
      </w:r>
    </w:p>
    <w:p w14:paraId="7A56E0C5" w14:textId="5754FE52" w:rsidR="00D5674C" w:rsidRDefault="00D5674C" w:rsidP="00D5674C">
      <w:pPr>
        <w:tabs>
          <w:tab w:val="left" w:pos="288"/>
        </w:tabs>
        <w:spacing w:line="228" w:lineRule="auto"/>
        <w:jc w:val="both"/>
      </w:pPr>
      <w:r>
        <w:tab/>
      </w:r>
      <w:r w:rsidR="00707CE1">
        <w:t>I</w:t>
      </w:r>
      <w:r w:rsidR="00707CE1" w:rsidRPr="00707CE1">
        <w:t>n the case of the voltage membership function</w:t>
      </w:r>
      <w:r w:rsidR="00707CE1">
        <w:t>, 7 linguistic terms were considered too</w:t>
      </w:r>
      <w:r w:rsidR="00707CE1" w:rsidRPr="00707CE1">
        <w:t xml:space="preserve">, the range from 0 to 25 was considered, having as normal value 12.5, this does not represent the voltage value exactly, because these values obtained from </w:t>
      </w:r>
      <w:r w:rsidR="00707CE1" w:rsidRPr="00707CE1">
        <w:t>the fuzzy controller will be converted experimentally using denormalization constants</w:t>
      </w:r>
      <w:r>
        <w:t>.</w:t>
      </w:r>
    </w:p>
    <w:p w14:paraId="72AD82E0" w14:textId="77777777" w:rsidR="00707CE1" w:rsidRDefault="00707CE1" w:rsidP="00D5674C">
      <w:pPr>
        <w:tabs>
          <w:tab w:val="left" w:pos="288"/>
        </w:tabs>
        <w:spacing w:line="228" w:lineRule="auto"/>
        <w:jc w:val="both"/>
      </w:pPr>
    </w:p>
    <w:p w14:paraId="6E3E7665" w14:textId="0582CB95" w:rsidR="00646E2D" w:rsidRDefault="00646E2D" w:rsidP="00707CE1">
      <w:pPr>
        <w:tabs>
          <w:tab w:val="left" w:pos="288"/>
        </w:tabs>
        <w:spacing w:line="228" w:lineRule="auto"/>
        <w:jc w:val="center"/>
      </w:pPr>
      <w:r>
        <w:rPr>
          <w:smallCaps/>
          <w:noProof/>
          <w:sz w:val="16"/>
          <w:szCs w:val="16"/>
        </w:rPr>
        <w:drawing>
          <wp:inline distT="0" distB="0" distL="0" distR="0" wp14:anchorId="04D1CCCC" wp14:editId="2C0DE67F">
            <wp:extent cx="2197780" cy="17830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9-23 a la(s) 10.09.00 p. m..png"/>
                    <pic:cNvPicPr/>
                  </pic:nvPicPr>
                  <pic:blipFill>
                    <a:blip r:embed="rId18"/>
                    <a:stretch>
                      <a:fillRect/>
                    </a:stretch>
                  </pic:blipFill>
                  <pic:spPr>
                    <a:xfrm>
                      <a:off x="0" y="0"/>
                      <a:ext cx="2212013" cy="1794628"/>
                    </a:xfrm>
                    <a:prstGeom prst="rect">
                      <a:avLst/>
                    </a:prstGeom>
                  </pic:spPr>
                </pic:pic>
              </a:graphicData>
            </a:graphic>
          </wp:inline>
        </w:drawing>
      </w:r>
    </w:p>
    <w:p w14:paraId="05C8BE84" w14:textId="579C5174" w:rsidR="00707CE1" w:rsidRPr="00707CE1" w:rsidRDefault="00707CE1" w:rsidP="00707CE1">
      <w:pPr>
        <w:pBdr>
          <w:top w:val="nil"/>
          <w:left w:val="nil"/>
          <w:bottom w:val="nil"/>
          <w:right w:val="nil"/>
          <w:between w:val="nil"/>
        </w:pBdr>
        <w:tabs>
          <w:tab w:val="left" w:pos="288"/>
        </w:tabs>
        <w:spacing w:after="120" w:line="228" w:lineRule="auto"/>
        <w:jc w:val="center"/>
        <w:rPr>
          <w:sz w:val="16"/>
          <w:szCs w:val="16"/>
        </w:rPr>
      </w:pPr>
      <w:r>
        <w:rPr>
          <w:sz w:val="16"/>
          <w:szCs w:val="16"/>
        </w:rPr>
        <w:t xml:space="preserve">Fig. </w:t>
      </w:r>
      <w:r w:rsidR="00557880">
        <w:rPr>
          <w:sz w:val="16"/>
          <w:szCs w:val="16"/>
        </w:rPr>
        <w:t>6</w:t>
      </w:r>
      <w:r>
        <w:rPr>
          <w:sz w:val="16"/>
          <w:szCs w:val="16"/>
        </w:rPr>
        <w:t>. Distance membership function</w:t>
      </w:r>
    </w:p>
    <w:p w14:paraId="4A093F62" w14:textId="7D227B82" w:rsidR="00707CE1" w:rsidRDefault="00D75D6B" w:rsidP="00332138">
      <w:pPr>
        <w:pStyle w:val="Ttulo2"/>
        <w:keepLines/>
        <w:numPr>
          <w:ilvl w:val="0"/>
          <w:numId w:val="4"/>
        </w:numPr>
        <w:ind w:left="360"/>
      </w:pPr>
      <w:r>
        <w:t xml:space="preserve">FAM and </w:t>
      </w:r>
      <w:r w:rsidRPr="000E64D6">
        <w:t>Control Surface</w:t>
      </w:r>
    </w:p>
    <w:p w14:paraId="65454A1F" w14:textId="505C3B25" w:rsidR="00D5674C" w:rsidRDefault="00D5674C" w:rsidP="00D5674C">
      <w:pPr>
        <w:tabs>
          <w:tab w:val="left" w:pos="288"/>
        </w:tabs>
        <w:spacing w:line="228" w:lineRule="auto"/>
        <w:jc w:val="both"/>
      </w:pPr>
      <w:r>
        <w:tab/>
        <w:t xml:space="preserve">Having the fuzzy rules, it is needed to create the Fuzzy Associative Memory </w:t>
      </w:r>
      <w:r w:rsidRPr="002F4A08">
        <w:t>to associate the linguistic terms of distance and speed with voltage</w:t>
      </w:r>
      <w:r>
        <w:t>. F</w:t>
      </w:r>
      <w:r w:rsidRPr="002F4A08">
        <w:t xml:space="preserve">or example, </w:t>
      </w:r>
      <w:r w:rsidRPr="006B3EB4">
        <w:t>if the distance between the sphere and the magnet is very short and they are getting closer, the voltage value should be as close to zero as possible.</w:t>
      </w:r>
    </w:p>
    <w:p w14:paraId="7D55E01E" w14:textId="3EE17AF0" w:rsidR="00D75D6B" w:rsidRDefault="00D75D6B" w:rsidP="00D5674C">
      <w:pPr>
        <w:tabs>
          <w:tab w:val="left" w:pos="288"/>
        </w:tabs>
        <w:spacing w:line="228" w:lineRule="auto"/>
        <w:jc w:val="both"/>
      </w:pPr>
    </w:p>
    <w:p w14:paraId="171B7305" w14:textId="12E891D1" w:rsidR="00D75D6B" w:rsidRDefault="00D75D6B" w:rsidP="00D75D6B">
      <w:pPr>
        <w:tabs>
          <w:tab w:val="left" w:pos="288"/>
        </w:tabs>
        <w:spacing w:line="228" w:lineRule="auto"/>
        <w:jc w:val="center"/>
        <w:rPr>
          <w:smallCaps/>
          <w:sz w:val="16"/>
          <w:szCs w:val="16"/>
        </w:rPr>
      </w:pPr>
      <w:r>
        <w:rPr>
          <w:smallCaps/>
          <w:sz w:val="16"/>
          <w:szCs w:val="16"/>
        </w:rPr>
        <w:t xml:space="preserve">Table </w:t>
      </w:r>
      <w:r w:rsidR="00557880">
        <w:rPr>
          <w:smallCaps/>
          <w:sz w:val="16"/>
          <w:szCs w:val="16"/>
        </w:rPr>
        <w:t>1</w:t>
      </w:r>
      <w:r>
        <w:rPr>
          <w:smallCaps/>
          <w:sz w:val="16"/>
          <w:szCs w:val="16"/>
        </w:rPr>
        <w:t xml:space="preserve"> – </w:t>
      </w:r>
      <w:r>
        <w:t>First Fuzzy Associative Memory</w:t>
      </w:r>
    </w:p>
    <w:p w14:paraId="6B36244C" w14:textId="77777777" w:rsidR="00D75D6B" w:rsidRDefault="00D75D6B" w:rsidP="00D5674C">
      <w:pPr>
        <w:tabs>
          <w:tab w:val="left" w:pos="288"/>
        </w:tabs>
        <w:spacing w:line="228" w:lineRule="auto"/>
        <w:jc w:val="both"/>
      </w:pPr>
    </w:p>
    <w:p w14:paraId="751EBC20" w14:textId="1C405D05" w:rsidR="00D75D6B" w:rsidRDefault="00D75D6B" w:rsidP="001E5A95">
      <w:pPr>
        <w:tabs>
          <w:tab w:val="left" w:pos="288"/>
        </w:tabs>
        <w:spacing w:line="228" w:lineRule="auto"/>
        <w:jc w:val="center"/>
      </w:pPr>
      <w:r>
        <w:rPr>
          <w:noProof/>
        </w:rPr>
        <w:drawing>
          <wp:inline distT="0" distB="0" distL="0" distR="0" wp14:anchorId="2272AF77" wp14:editId="2B2F6A23">
            <wp:extent cx="2670048" cy="11183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9-23 a la(s) 11.24.01 p. m..png"/>
                    <pic:cNvPicPr/>
                  </pic:nvPicPr>
                  <pic:blipFill>
                    <a:blip r:embed="rId19"/>
                    <a:stretch>
                      <a:fillRect/>
                    </a:stretch>
                  </pic:blipFill>
                  <pic:spPr>
                    <a:xfrm>
                      <a:off x="0" y="0"/>
                      <a:ext cx="2688747" cy="1126180"/>
                    </a:xfrm>
                    <a:prstGeom prst="rect">
                      <a:avLst/>
                    </a:prstGeom>
                  </pic:spPr>
                </pic:pic>
              </a:graphicData>
            </a:graphic>
          </wp:inline>
        </w:drawing>
      </w:r>
    </w:p>
    <w:p w14:paraId="6C3D5A30" w14:textId="1B6ACB0D" w:rsidR="00D75D6B" w:rsidRDefault="00D75D6B" w:rsidP="00D5674C">
      <w:pPr>
        <w:tabs>
          <w:tab w:val="left" w:pos="288"/>
        </w:tabs>
        <w:spacing w:line="228" w:lineRule="auto"/>
        <w:jc w:val="both"/>
      </w:pPr>
    </w:p>
    <w:p w14:paraId="73A0002D" w14:textId="77777777" w:rsidR="00BB4956" w:rsidRDefault="00D75D6B" w:rsidP="00BB4956">
      <w:pPr>
        <w:ind w:firstLine="284"/>
        <w:jc w:val="both"/>
      </w:pPr>
      <w:r>
        <w:tab/>
      </w:r>
      <w:r w:rsidR="00BB4956">
        <w:t>To verify if the membership functions and the fuzzy rules involved are working properly, it is a must to check the control surface so we can determine the locations of local minimums in order to avoid falling in those points.</w:t>
      </w:r>
    </w:p>
    <w:p w14:paraId="6AFC724F" w14:textId="7979F54E" w:rsidR="00D75D6B" w:rsidRDefault="00BB4956" w:rsidP="00D75D6B">
      <w:pPr>
        <w:tabs>
          <w:tab w:val="left" w:pos="288"/>
        </w:tabs>
        <w:spacing w:line="228" w:lineRule="auto"/>
        <w:jc w:val="both"/>
      </w:pPr>
      <w:r>
        <w:tab/>
      </w:r>
      <w:r w:rsidR="00D75D6B" w:rsidRPr="00D75D6B">
        <w:t xml:space="preserve">The control surface associated with </w:t>
      </w:r>
      <w:r>
        <w:t xml:space="preserve">the </w:t>
      </w:r>
      <w:r w:rsidR="00D75D6B" w:rsidRPr="00D75D6B">
        <w:t>FAM</w:t>
      </w:r>
      <w:r>
        <w:t xml:space="preserve"> in table </w:t>
      </w:r>
      <w:r w:rsidR="00332138">
        <w:t>1</w:t>
      </w:r>
      <w:r w:rsidR="00D75D6B" w:rsidRPr="00D75D6B">
        <w:t xml:space="preserve"> is shown in Figure </w:t>
      </w:r>
      <w:r w:rsidR="00332138">
        <w:t>7</w:t>
      </w:r>
      <w:r w:rsidR="00D75D6B" w:rsidRPr="00D75D6B">
        <w:t xml:space="preserve">. As can be seen in the red circle, this control surface shows output ranges with very abrupt changes, therefore, it is necessary to modify the values included in </w:t>
      </w:r>
      <w:r>
        <w:t xml:space="preserve">the </w:t>
      </w:r>
      <w:r w:rsidR="00D75D6B" w:rsidRPr="00D75D6B">
        <w:t>table</w:t>
      </w:r>
      <w:r w:rsidR="00D75D6B">
        <w:t xml:space="preserve"> </w:t>
      </w:r>
      <w:r w:rsidR="00D75D6B" w:rsidRPr="00D75D6B">
        <w:t>to obtain outputs with a smooth change</w:t>
      </w:r>
    </w:p>
    <w:p w14:paraId="2102083E" w14:textId="77777777" w:rsidR="001E5A95" w:rsidRDefault="001E5A95" w:rsidP="00D75D6B">
      <w:pPr>
        <w:tabs>
          <w:tab w:val="left" w:pos="288"/>
        </w:tabs>
        <w:spacing w:line="228" w:lineRule="auto"/>
        <w:jc w:val="both"/>
      </w:pPr>
    </w:p>
    <w:p w14:paraId="66E51097" w14:textId="7F2EAAAE" w:rsidR="00D75D6B" w:rsidRDefault="00D75D6B" w:rsidP="00D75D6B">
      <w:pPr>
        <w:tabs>
          <w:tab w:val="left" w:pos="288"/>
        </w:tabs>
        <w:spacing w:line="228" w:lineRule="auto"/>
        <w:jc w:val="center"/>
      </w:pPr>
      <w:r>
        <w:rPr>
          <w:noProof/>
        </w:rPr>
        <w:drawing>
          <wp:inline distT="0" distB="0" distL="0" distR="0" wp14:anchorId="636E4241" wp14:editId="48051A86">
            <wp:extent cx="2399323" cy="1888515"/>
            <wp:effectExtent l="0" t="0" r="127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9-23 a la(s) 11.29.53 p. m..png"/>
                    <pic:cNvPicPr/>
                  </pic:nvPicPr>
                  <pic:blipFill>
                    <a:blip r:embed="rId20"/>
                    <a:stretch>
                      <a:fillRect/>
                    </a:stretch>
                  </pic:blipFill>
                  <pic:spPr>
                    <a:xfrm>
                      <a:off x="0" y="0"/>
                      <a:ext cx="2404689" cy="1892738"/>
                    </a:xfrm>
                    <a:prstGeom prst="rect">
                      <a:avLst/>
                    </a:prstGeom>
                  </pic:spPr>
                </pic:pic>
              </a:graphicData>
            </a:graphic>
          </wp:inline>
        </w:drawing>
      </w:r>
    </w:p>
    <w:p w14:paraId="31C42733" w14:textId="77777777" w:rsidR="00557880" w:rsidRPr="00F32AC4" w:rsidRDefault="00557880" w:rsidP="00557880">
      <w:pPr>
        <w:jc w:val="center"/>
        <w:rPr>
          <w:sz w:val="16"/>
          <w:szCs w:val="16"/>
        </w:rPr>
      </w:pPr>
    </w:p>
    <w:p w14:paraId="5E71455F" w14:textId="37F912DB" w:rsidR="00D5674C" w:rsidRDefault="00557880" w:rsidP="00557880">
      <w:pPr>
        <w:pBdr>
          <w:top w:val="nil"/>
          <w:left w:val="nil"/>
          <w:bottom w:val="nil"/>
          <w:right w:val="nil"/>
          <w:between w:val="nil"/>
        </w:pBdr>
        <w:tabs>
          <w:tab w:val="left" w:pos="288"/>
        </w:tabs>
        <w:spacing w:after="120" w:line="228" w:lineRule="auto"/>
        <w:jc w:val="center"/>
      </w:pPr>
      <w:r>
        <w:rPr>
          <w:sz w:val="16"/>
          <w:szCs w:val="16"/>
        </w:rPr>
        <w:t>Fig. 7. F</w:t>
      </w:r>
      <w:r w:rsidRPr="00557880">
        <w:rPr>
          <w:sz w:val="16"/>
          <w:szCs w:val="16"/>
        </w:rPr>
        <w:t>i</w:t>
      </w:r>
      <w:r>
        <w:rPr>
          <w:sz w:val="16"/>
          <w:szCs w:val="16"/>
        </w:rPr>
        <w:t>rst</w:t>
      </w:r>
      <w:r w:rsidRPr="00557880">
        <w:rPr>
          <w:sz w:val="16"/>
          <w:szCs w:val="16"/>
        </w:rPr>
        <w:t xml:space="preserve"> control surface of the fuzzy controller</w:t>
      </w:r>
    </w:p>
    <w:p w14:paraId="6B9061D4" w14:textId="1D05F7F5" w:rsidR="00BB4956" w:rsidRDefault="00BB4956" w:rsidP="00D5674C">
      <w:pPr>
        <w:tabs>
          <w:tab w:val="left" w:pos="288"/>
        </w:tabs>
        <w:spacing w:line="228" w:lineRule="auto"/>
        <w:jc w:val="center"/>
        <w:rPr>
          <w:smallCaps/>
          <w:sz w:val="16"/>
          <w:szCs w:val="16"/>
        </w:rPr>
      </w:pPr>
    </w:p>
    <w:p w14:paraId="090621E3" w14:textId="1E792C3B" w:rsidR="00BB4956" w:rsidRDefault="00BB4956" w:rsidP="00BB4956">
      <w:pPr>
        <w:tabs>
          <w:tab w:val="left" w:pos="288"/>
        </w:tabs>
        <w:spacing w:line="228" w:lineRule="auto"/>
        <w:jc w:val="both"/>
      </w:pPr>
      <w:r w:rsidRPr="00BB4956">
        <w:t>Even if this fam successfully controls the desired system, there may be failures for certain values. After a change of values in the table, better results are obtained.</w:t>
      </w:r>
    </w:p>
    <w:p w14:paraId="29A28E1B" w14:textId="5C325DE6" w:rsidR="00BB4956" w:rsidRDefault="00BB4956" w:rsidP="00BB4956">
      <w:pPr>
        <w:tabs>
          <w:tab w:val="left" w:pos="288"/>
        </w:tabs>
        <w:spacing w:line="228" w:lineRule="auto"/>
        <w:jc w:val="both"/>
      </w:pPr>
    </w:p>
    <w:p w14:paraId="13493452" w14:textId="03CEE8AA" w:rsidR="00BB4956" w:rsidRPr="00BB4956" w:rsidRDefault="00BB4956" w:rsidP="00BB4956">
      <w:pPr>
        <w:tabs>
          <w:tab w:val="left" w:pos="288"/>
        </w:tabs>
        <w:spacing w:line="228" w:lineRule="auto"/>
        <w:jc w:val="center"/>
        <w:rPr>
          <w:smallCaps/>
          <w:sz w:val="16"/>
          <w:szCs w:val="16"/>
        </w:rPr>
      </w:pPr>
      <w:r>
        <w:rPr>
          <w:smallCaps/>
          <w:sz w:val="16"/>
          <w:szCs w:val="16"/>
        </w:rPr>
        <w:t xml:space="preserve">Table </w:t>
      </w:r>
      <w:r w:rsidR="00557880">
        <w:rPr>
          <w:smallCaps/>
          <w:sz w:val="16"/>
          <w:szCs w:val="16"/>
        </w:rPr>
        <w:t>2</w:t>
      </w:r>
      <w:r>
        <w:rPr>
          <w:smallCaps/>
          <w:sz w:val="16"/>
          <w:szCs w:val="16"/>
        </w:rPr>
        <w:t xml:space="preserve"> –</w:t>
      </w:r>
      <w:r w:rsidRPr="00BB4956">
        <w:t xml:space="preserve"> </w:t>
      </w:r>
      <w:r>
        <w:t>Best Results Fuzzy Associative Memory</w:t>
      </w:r>
    </w:p>
    <w:p w14:paraId="464A842E" w14:textId="77777777" w:rsidR="00D5674C" w:rsidRPr="00D5674C" w:rsidRDefault="00D5674C" w:rsidP="00D5674C">
      <w:pPr>
        <w:tabs>
          <w:tab w:val="left" w:pos="288"/>
        </w:tabs>
        <w:spacing w:line="228" w:lineRule="auto"/>
        <w:jc w:val="center"/>
        <w:rPr>
          <w:smallCaps/>
          <w:sz w:val="16"/>
          <w:szCs w:val="16"/>
        </w:rPr>
      </w:pPr>
    </w:p>
    <w:p w14:paraId="3A7F3908" w14:textId="272E45F9" w:rsidR="00D5674C" w:rsidRDefault="00707CE1" w:rsidP="00D5674C">
      <w:pPr>
        <w:jc w:val="center"/>
      </w:pPr>
      <w:r>
        <w:rPr>
          <w:noProof/>
        </w:rPr>
        <w:drawing>
          <wp:inline distT="0" distB="0" distL="0" distR="0" wp14:anchorId="353F1708" wp14:editId="50C32BB9">
            <wp:extent cx="3200400" cy="132969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20-09-23 a la(s) 10.21.18 p. m..png"/>
                    <pic:cNvPicPr/>
                  </pic:nvPicPr>
                  <pic:blipFill>
                    <a:blip r:embed="rId21"/>
                    <a:stretch>
                      <a:fillRect/>
                    </a:stretch>
                  </pic:blipFill>
                  <pic:spPr>
                    <a:xfrm>
                      <a:off x="0" y="0"/>
                      <a:ext cx="3200400" cy="1329690"/>
                    </a:xfrm>
                    <a:prstGeom prst="rect">
                      <a:avLst/>
                    </a:prstGeom>
                  </pic:spPr>
                </pic:pic>
              </a:graphicData>
            </a:graphic>
          </wp:inline>
        </w:drawing>
      </w:r>
    </w:p>
    <w:p w14:paraId="548F044C" w14:textId="77777777" w:rsidR="00707CE1" w:rsidRPr="000F6BA4" w:rsidRDefault="00707CE1" w:rsidP="00D5674C">
      <w:pPr>
        <w:jc w:val="center"/>
      </w:pPr>
    </w:p>
    <w:p w14:paraId="72B64801" w14:textId="77777777" w:rsidR="000E0B1B" w:rsidRPr="000E0B1B" w:rsidRDefault="000E0B1B" w:rsidP="000E0B1B"/>
    <w:p w14:paraId="63E29223" w14:textId="27069264" w:rsidR="00D5674C" w:rsidRDefault="004967B2" w:rsidP="00632766">
      <w:pPr>
        <w:jc w:val="center"/>
      </w:pPr>
      <w:r>
        <w:rPr>
          <w:noProof/>
        </w:rPr>
        <w:drawing>
          <wp:inline distT="0" distB="0" distL="0" distR="0" wp14:anchorId="422AC0EC" wp14:editId="3C67CDEF">
            <wp:extent cx="3200400" cy="24555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9-23 a la(s) 1.16.53 p. m..png"/>
                    <pic:cNvPicPr/>
                  </pic:nvPicPr>
                  <pic:blipFill>
                    <a:blip r:embed="rId22"/>
                    <a:stretch>
                      <a:fillRect/>
                    </a:stretch>
                  </pic:blipFill>
                  <pic:spPr>
                    <a:xfrm>
                      <a:off x="0" y="0"/>
                      <a:ext cx="3200400" cy="2455545"/>
                    </a:xfrm>
                    <a:prstGeom prst="rect">
                      <a:avLst/>
                    </a:prstGeom>
                  </pic:spPr>
                </pic:pic>
              </a:graphicData>
            </a:graphic>
          </wp:inline>
        </w:drawing>
      </w:r>
    </w:p>
    <w:p w14:paraId="36A186D5" w14:textId="77777777" w:rsidR="000E0B1B" w:rsidRPr="00F32AC4" w:rsidRDefault="000E0B1B" w:rsidP="000E0B1B">
      <w:pPr>
        <w:jc w:val="center"/>
        <w:rPr>
          <w:sz w:val="16"/>
          <w:szCs w:val="16"/>
        </w:rPr>
      </w:pPr>
    </w:p>
    <w:p w14:paraId="18128300" w14:textId="77D1A250" w:rsidR="000E0B1B" w:rsidRDefault="000E0B1B" w:rsidP="000E0B1B">
      <w:pPr>
        <w:pBdr>
          <w:top w:val="nil"/>
          <w:left w:val="nil"/>
          <w:bottom w:val="nil"/>
          <w:right w:val="nil"/>
          <w:between w:val="nil"/>
        </w:pBdr>
        <w:tabs>
          <w:tab w:val="left" w:pos="288"/>
        </w:tabs>
        <w:spacing w:after="120" w:line="228" w:lineRule="auto"/>
        <w:jc w:val="center"/>
        <w:rPr>
          <w:sz w:val="16"/>
          <w:szCs w:val="16"/>
        </w:rPr>
      </w:pPr>
      <w:r>
        <w:rPr>
          <w:sz w:val="16"/>
          <w:szCs w:val="16"/>
        </w:rPr>
        <w:t xml:space="preserve">Fig. </w:t>
      </w:r>
      <w:r w:rsidR="00557880">
        <w:rPr>
          <w:sz w:val="16"/>
          <w:szCs w:val="16"/>
        </w:rPr>
        <w:t>8</w:t>
      </w:r>
      <w:r>
        <w:rPr>
          <w:sz w:val="16"/>
          <w:szCs w:val="16"/>
        </w:rPr>
        <w:t xml:space="preserve">. </w:t>
      </w:r>
      <w:r w:rsidR="00557880">
        <w:rPr>
          <w:sz w:val="16"/>
          <w:szCs w:val="16"/>
        </w:rPr>
        <w:t>F</w:t>
      </w:r>
      <w:r w:rsidR="00557880" w:rsidRPr="00557880">
        <w:rPr>
          <w:sz w:val="16"/>
          <w:szCs w:val="16"/>
        </w:rPr>
        <w:t>inal control surface of the fuzzy controller</w:t>
      </w:r>
    </w:p>
    <w:p w14:paraId="26D3A6C8" w14:textId="6EB6901B" w:rsidR="00557880" w:rsidRDefault="00557880" w:rsidP="00557880">
      <w:pPr>
        <w:pBdr>
          <w:top w:val="nil"/>
          <w:left w:val="nil"/>
          <w:bottom w:val="nil"/>
          <w:right w:val="nil"/>
          <w:between w:val="nil"/>
        </w:pBdr>
        <w:tabs>
          <w:tab w:val="left" w:pos="288"/>
        </w:tabs>
        <w:spacing w:after="120" w:line="228" w:lineRule="auto"/>
        <w:ind w:firstLine="284"/>
      </w:pPr>
      <w:r w:rsidRPr="00557880">
        <w:t xml:space="preserve">As we can see in figure </w:t>
      </w:r>
      <w:r w:rsidR="00332138">
        <w:t>8</w:t>
      </w:r>
      <w:r w:rsidRPr="00557880">
        <w:t>, there are no local minimums and there are smoother changes, so there is no need to change the membership function or the fuzzy rules.</w:t>
      </w:r>
    </w:p>
    <w:p w14:paraId="63BFE4D1" w14:textId="20B20047" w:rsidR="00B63729" w:rsidRPr="005F258B" w:rsidRDefault="00B63729" w:rsidP="00557880">
      <w:pPr>
        <w:pBdr>
          <w:top w:val="nil"/>
          <w:left w:val="nil"/>
          <w:bottom w:val="nil"/>
          <w:right w:val="nil"/>
          <w:between w:val="nil"/>
        </w:pBdr>
        <w:tabs>
          <w:tab w:val="left" w:pos="288"/>
        </w:tabs>
        <w:spacing w:after="120" w:line="228" w:lineRule="auto"/>
        <w:ind w:firstLine="284"/>
      </w:pPr>
    </w:p>
    <w:p w14:paraId="4676D3C2" w14:textId="5662462B" w:rsidR="00D5674C" w:rsidRPr="006B3EB4" w:rsidRDefault="00D5674C" w:rsidP="007C6475">
      <w:pPr>
        <w:pStyle w:val="Ttulo2"/>
        <w:keepLines/>
        <w:numPr>
          <w:ilvl w:val="0"/>
          <w:numId w:val="4"/>
        </w:numPr>
        <w:ind w:left="360"/>
      </w:pPr>
      <w:r>
        <w:t>Results</w:t>
      </w:r>
    </w:p>
    <w:p w14:paraId="4E53BAA9" w14:textId="19C55DD8" w:rsidR="00707CE1" w:rsidRDefault="00707CE1" w:rsidP="001306FE">
      <w:pPr>
        <w:ind w:firstLine="202"/>
        <w:jc w:val="both"/>
      </w:pPr>
      <w:r>
        <w:t>Once the control rules are established, the initial parameters are set to achieve control, these are: distance 0.055 m, speed 0.05 m/s and voltage 0 V</w:t>
      </w:r>
      <w:r w:rsidR="004C36D9">
        <w:t xml:space="preserve"> and t</w:t>
      </w:r>
      <w:r w:rsidR="004C36D9" w:rsidRPr="004C36D9">
        <w:t>he desired position for the magnetic ball is</w:t>
      </w:r>
      <w:r w:rsidR="004C36D9">
        <w:t xml:space="preserve"> 0.06 m</w:t>
      </w:r>
      <w:r>
        <w:t xml:space="preserve">. Initially there is no voltage and </w:t>
      </w:r>
      <w:r w:rsidR="00B66B3F">
        <w:t xml:space="preserve">the speed has </w:t>
      </w:r>
      <w:r>
        <w:t>a positive direction, so the sphere starts to fall</w:t>
      </w:r>
      <w:r w:rsidR="00B66B3F">
        <w:t xml:space="preserve">, </w:t>
      </w:r>
      <w:r w:rsidR="00B66B3F" w:rsidRPr="00B66B3F">
        <w:t>that's why the distance increases</w:t>
      </w:r>
      <w:r>
        <w:t xml:space="preserve">, as shown in figure </w:t>
      </w:r>
      <w:r w:rsidR="00332138">
        <w:t>9</w:t>
      </w:r>
      <w:r>
        <w:t>, after a small time the controller tries to return the sphere to the required value and it succeeds, the sphere remains close to the required value with small oscillations.</w:t>
      </w:r>
    </w:p>
    <w:p w14:paraId="6701C493" w14:textId="77777777" w:rsidR="004818D6" w:rsidRDefault="004818D6" w:rsidP="00707CE1">
      <w:pPr>
        <w:ind w:firstLine="202"/>
        <w:jc w:val="both"/>
      </w:pPr>
    </w:p>
    <w:p w14:paraId="5AE7D0C1" w14:textId="09ED0947" w:rsidR="00F32AC4" w:rsidRDefault="00707CE1" w:rsidP="00F32AC4">
      <w:pPr>
        <w:jc w:val="center"/>
      </w:pPr>
      <w:r>
        <w:rPr>
          <w:noProof/>
        </w:rPr>
        <w:drawing>
          <wp:inline distT="0" distB="0" distL="0" distR="0" wp14:anchorId="6589AA0E" wp14:editId="101A2CDC">
            <wp:extent cx="2697480" cy="2106603"/>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9-23 a la(s) 10.23.30 p. m..png"/>
                    <pic:cNvPicPr/>
                  </pic:nvPicPr>
                  <pic:blipFill>
                    <a:blip r:embed="rId23"/>
                    <a:stretch>
                      <a:fillRect/>
                    </a:stretch>
                  </pic:blipFill>
                  <pic:spPr>
                    <a:xfrm>
                      <a:off x="0" y="0"/>
                      <a:ext cx="2702359" cy="2110414"/>
                    </a:xfrm>
                    <a:prstGeom prst="rect">
                      <a:avLst/>
                    </a:prstGeom>
                  </pic:spPr>
                </pic:pic>
              </a:graphicData>
            </a:graphic>
          </wp:inline>
        </w:drawing>
      </w:r>
    </w:p>
    <w:p w14:paraId="3CF961D0" w14:textId="77777777" w:rsidR="00F32AC4" w:rsidRPr="00F32AC4" w:rsidRDefault="00F32AC4" w:rsidP="00F32AC4">
      <w:pPr>
        <w:jc w:val="center"/>
        <w:rPr>
          <w:sz w:val="16"/>
          <w:szCs w:val="16"/>
        </w:rPr>
      </w:pPr>
    </w:p>
    <w:p w14:paraId="17A68D7A" w14:textId="5DD729DD" w:rsidR="001B29B8" w:rsidRDefault="00D5674C" w:rsidP="00D5674C">
      <w:pPr>
        <w:pBdr>
          <w:top w:val="nil"/>
          <w:left w:val="nil"/>
          <w:bottom w:val="nil"/>
          <w:right w:val="nil"/>
          <w:between w:val="nil"/>
        </w:pBdr>
        <w:tabs>
          <w:tab w:val="left" w:pos="288"/>
        </w:tabs>
        <w:spacing w:after="120" w:line="228" w:lineRule="auto"/>
        <w:jc w:val="center"/>
        <w:rPr>
          <w:sz w:val="16"/>
          <w:szCs w:val="16"/>
        </w:rPr>
      </w:pPr>
      <w:r>
        <w:rPr>
          <w:sz w:val="16"/>
          <w:szCs w:val="16"/>
        </w:rPr>
        <w:t xml:space="preserve">Fig. </w:t>
      </w:r>
      <w:r w:rsidR="00557880">
        <w:rPr>
          <w:sz w:val="16"/>
          <w:szCs w:val="16"/>
        </w:rPr>
        <w:t>9</w:t>
      </w:r>
      <w:r>
        <w:rPr>
          <w:sz w:val="16"/>
          <w:szCs w:val="16"/>
        </w:rPr>
        <w:t>. Control of the distance between the iron sphere and the magnet</w:t>
      </w:r>
    </w:p>
    <w:p w14:paraId="42D9A69A" w14:textId="3EA597D5" w:rsidR="00332138" w:rsidRPr="00332138" w:rsidRDefault="001306FE" w:rsidP="004818D6">
      <w:pPr>
        <w:pBdr>
          <w:top w:val="nil"/>
          <w:left w:val="nil"/>
          <w:bottom w:val="nil"/>
          <w:right w:val="nil"/>
          <w:between w:val="nil"/>
        </w:pBdr>
        <w:tabs>
          <w:tab w:val="left" w:pos="288"/>
        </w:tabs>
        <w:spacing w:after="120" w:line="228" w:lineRule="auto"/>
        <w:jc w:val="both"/>
      </w:pPr>
      <w:r>
        <w:rPr>
          <w:sz w:val="16"/>
          <w:szCs w:val="16"/>
        </w:rPr>
        <w:tab/>
      </w:r>
      <w:r w:rsidR="004818D6" w:rsidRPr="00332138">
        <w:t xml:space="preserve">In figure </w:t>
      </w:r>
      <w:r w:rsidR="00332138">
        <w:t>10</w:t>
      </w:r>
      <w:r w:rsidR="004818D6" w:rsidRPr="00332138">
        <w:t xml:space="preserve"> we can see the error existing between the desired distance and the sphere, when the latter begins to fall, as well as how a control around the value 0 is achieved.</w:t>
      </w:r>
    </w:p>
    <w:p w14:paraId="59E65C0F" w14:textId="4F9EDD7E" w:rsidR="004C36D9" w:rsidRDefault="004C36D9" w:rsidP="004C36D9">
      <w:pPr>
        <w:pBdr>
          <w:top w:val="nil"/>
          <w:left w:val="nil"/>
          <w:bottom w:val="nil"/>
          <w:right w:val="nil"/>
          <w:between w:val="nil"/>
        </w:pBdr>
        <w:tabs>
          <w:tab w:val="left" w:pos="288"/>
        </w:tabs>
        <w:spacing w:after="120" w:line="228" w:lineRule="auto"/>
        <w:jc w:val="center"/>
        <w:rPr>
          <w:sz w:val="16"/>
          <w:szCs w:val="16"/>
        </w:rPr>
      </w:pPr>
      <w:r>
        <w:rPr>
          <w:noProof/>
          <w:sz w:val="16"/>
          <w:szCs w:val="16"/>
        </w:rPr>
        <w:drawing>
          <wp:inline distT="0" distB="0" distL="0" distR="0" wp14:anchorId="0EB7AD39" wp14:editId="7A3765E9">
            <wp:extent cx="2578608" cy="197386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9-23 a la(s) 10.26.27 p. m..png"/>
                    <pic:cNvPicPr/>
                  </pic:nvPicPr>
                  <pic:blipFill>
                    <a:blip r:embed="rId24"/>
                    <a:stretch>
                      <a:fillRect/>
                    </a:stretch>
                  </pic:blipFill>
                  <pic:spPr>
                    <a:xfrm>
                      <a:off x="0" y="0"/>
                      <a:ext cx="2583475" cy="1977589"/>
                    </a:xfrm>
                    <a:prstGeom prst="rect">
                      <a:avLst/>
                    </a:prstGeom>
                  </pic:spPr>
                </pic:pic>
              </a:graphicData>
            </a:graphic>
          </wp:inline>
        </w:drawing>
      </w:r>
    </w:p>
    <w:p w14:paraId="1CA41CE4" w14:textId="7B27F5FD" w:rsidR="004C36D9" w:rsidRPr="00D5674C" w:rsidRDefault="004C36D9" w:rsidP="004C36D9">
      <w:pPr>
        <w:pBdr>
          <w:top w:val="nil"/>
          <w:left w:val="nil"/>
          <w:bottom w:val="nil"/>
          <w:right w:val="nil"/>
          <w:between w:val="nil"/>
        </w:pBdr>
        <w:tabs>
          <w:tab w:val="left" w:pos="288"/>
        </w:tabs>
        <w:spacing w:after="120" w:line="228" w:lineRule="auto"/>
        <w:jc w:val="center"/>
        <w:rPr>
          <w:sz w:val="16"/>
          <w:szCs w:val="16"/>
        </w:rPr>
      </w:pPr>
      <w:r>
        <w:rPr>
          <w:sz w:val="16"/>
          <w:szCs w:val="16"/>
        </w:rPr>
        <w:t xml:space="preserve">Fig. </w:t>
      </w:r>
      <w:r w:rsidR="00557880">
        <w:rPr>
          <w:sz w:val="16"/>
          <w:szCs w:val="16"/>
        </w:rPr>
        <w:t>10</w:t>
      </w:r>
      <w:r>
        <w:rPr>
          <w:sz w:val="16"/>
          <w:szCs w:val="16"/>
        </w:rPr>
        <w:t>. E</w:t>
      </w:r>
      <w:r w:rsidRPr="004C36D9">
        <w:rPr>
          <w:sz w:val="16"/>
          <w:szCs w:val="16"/>
        </w:rPr>
        <w:t>rror between the current position and the established reference</w:t>
      </w:r>
    </w:p>
    <w:bookmarkEnd w:id="2"/>
    <w:bookmarkEnd w:id="3"/>
    <w:p w14:paraId="46B5BC79" w14:textId="77777777" w:rsidR="00563D9E" w:rsidRDefault="00563D9E" w:rsidP="00563D9E">
      <w:pPr>
        <w:pStyle w:val="Ttulo1"/>
      </w:pPr>
      <w:r>
        <w:t>Conclusions</w:t>
      </w:r>
    </w:p>
    <w:p w14:paraId="7C8163A0" w14:textId="77777777" w:rsidR="008C0045" w:rsidRDefault="008C0045" w:rsidP="008C0045">
      <w:pPr>
        <w:ind w:firstLine="202"/>
        <w:jc w:val="both"/>
      </w:pPr>
      <w:r>
        <w:t>It is concluded, due to the work carried out, that there is no single solution, since it depends on the criteria and experience of the designers. They may know the subject on which it is to be designed or they may consult with experts, but the criteria used by each person may be different.</w:t>
      </w:r>
    </w:p>
    <w:p w14:paraId="592741E1" w14:textId="360A7011" w:rsidR="00D5674C" w:rsidRDefault="008C0045" w:rsidP="008C0045">
      <w:pPr>
        <w:ind w:firstLine="202"/>
        <w:jc w:val="both"/>
      </w:pPr>
      <w:r>
        <w:t>Regarding the control surface, when local minima a</w:t>
      </w:r>
      <w:r w:rsidR="007C3BD1">
        <w:t>ppear</w:t>
      </w:r>
      <w:r>
        <w:t>, it is necessary to minimize or eliminate them, since, otherwise, the behavior of the controller could be affected. This can be achieved by changing the fuzzy rules and/or membership functions, as theory suggests.</w:t>
      </w:r>
    </w:p>
    <w:p w14:paraId="4215369B" w14:textId="7134AEDB" w:rsidR="001B21D1" w:rsidRDefault="001B21D1" w:rsidP="008C0045">
      <w:pPr>
        <w:ind w:firstLine="202"/>
        <w:jc w:val="both"/>
      </w:pPr>
      <w:r w:rsidRPr="001B21D1">
        <w:t>The membership functions and fuzzy rules are highly dependent on the physical system being used; that is, the mass, inductance and resistance of the electromagnet must be very precise because the correct operation of the fuzzy control depends on that.</w:t>
      </w:r>
    </w:p>
    <w:p w14:paraId="0D2502F8" w14:textId="3ACFC30A" w:rsidR="002054DE" w:rsidRPr="00D5674C" w:rsidRDefault="002054DE" w:rsidP="008C0045">
      <w:pPr>
        <w:ind w:firstLine="202"/>
        <w:jc w:val="both"/>
      </w:pPr>
      <w:r w:rsidRPr="002054DE">
        <w:t>Seven linguistic variables were used, since both distance and speed, despite having very small ranges, can vary greatly and what is desired is to precisely control the fuzzy controller.</w:t>
      </w:r>
    </w:p>
    <w:p w14:paraId="5A620DCB" w14:textId="13965372" w:rsidR="001B29B8" w:rsidRDefault="00D5674C" w:rsidP="001B29B8">
      <w:pPr>
        <w:pStyle w:val="Ttulo1"/>
        <w:numPr>
          <w:ilvl w:val="0"/>
          <w:numId w:val="0"/>
        </w:numPr>
      </w:pPr>
      <w:r>
        <w:t>References</w:t>
      </w:r>
    </w:p>
    <w:p w14:paraId="138CF0AF" w14:textId="77777777" w:rsidR="00E92722" w:rsidRPr="00EE111E" w:rsidRDefault="00226000" w:rsidP="007C6475">
      <w:pPr>
        <w:pStyle w:val="Prrafodelista"/>
        <w:numPr>
          <w:ilvl w:val="0"/>
          <w:numId w:val="5"/>
        </w:numPr>
        <w:spacing w:after="5" w:line="247" w:lineRule="auto"/>
        <w:ind w:right="15"/>
        <w:jc w:val="both"/>
        <w:rPr>
          <w:lang w:val="es-PE"/>
        </w:rPr>
      </w:pPr>
      <w:r w:rsidRPr="00EE111E">
        <w:rPr>
          <w:sz w:val="16"/>
          <w:lang w:val="es-PE"/>
        </w:rPr>
        <w:t>Enrique Arnáe</w:t>
      </w:r>
      <w:r w:rsidR="00E92722" w:rsidRPr="00EE111E">
        <w:rPr>
          <w:sz w:val="16"/>
          <w:lang w:val="es-PE"/>
        </w:rPr>
        <w:t>z</w:t>
      </w:r>
      <w:r w:rsidRPr="00EE111E">
        <w:rPr>
          <w:sz w:val="16"/>
          <w:lang w:val="es-PE"/>
        </w:rPr>
        <w:t xml:space="preserve"> Braschi. </w:t>
      </w:r>
      <w:r w:rsidRPr="00EE111E">
        <w:rPr>
          <w:i/>
          <w:sz w:val="16"/>
          <w:lang w:val="es-PE"/>
        </w:rPr>
        <w:t>Enfoque práctico del control moderno.</w:t>
      </w:r>
      <w:r w:rsidRPr="00EE111E">
        <w:rPr>
          <w:sz w:val="16"/>
          <w:lang w:val="es-PE"/>
        </w:rPr>
        <w:t xml:space="preserve"> Primera edición. Lima: Metrocolor S.A, 2014.</w:t>
      </w:r>
    </w:p>
    <w:p w14:paraId="12A7CDC6" w14:textId="619F8CC9" w:rsidR="00226000" w:rsidRPr="00E92722" w:rsidRDefault="00E92722" w:rsidP="007C6475">
      <w:pPr>
        <w:pStyle w:val="Prrafodelista"/>
        <w:numPr>
          <w:ilvl w:val="0"/>
          <w:numId w:val="5"/>
        </w:numPr>
        <w:spacing w:after="5" w:line="247" w:lineRule="auto"/>
        <w:ind w:right="15"/>
        <w:jc w:val="both"/>
        <w:rPr>
          <w:iCs/>
        </w:rPr>
      </w:pPr>
      <w:r w:rsidRPr="00E92722">
        <w:rPr>
          <w:rFonts w:eastAsia="Century Gothic"/>
          <w:iCs/>
          <w:sz w:val="16"/>
        </w:rPr>
        <w:lastRenderedPageBreak/>
        <w:t>Lin, C. E., &amp; Huang, W. C. (2012). Dynamic ball and plate control verification on magnetic suspension platform using enforced fuzzy logic control. International Journal of Applied Electromagnetics and Mechanics, 40(4), 259-281. https://doi.org/10.3233/jae-2012-1590</w:t>
      </w:r>
    </w:p>
    <w:p w14:paraId="3D1BB1D1" w14:textId="749C51BB" w:rsidR="00226000" w:rsidRDefault="00226000" w:rsidP="007C6475">
      <w:pPr>
        <w:pStyle w:val="Prrafodelista"/>
        <w:numPr>
          <w:ilvl w:val="0"/>
          <w:numId w:val="5"/>
        </w:numPr>
        <w:spacing w:after="6" w:line="237" w:lineRule="auto"/>
        <w:ind w:right="15"/>
        <w:jc w:val="both"/>
      </w:pPr>
      <w:proofErr w:type="spellStart"/>
      <w:r w:rsidRPr="001C4BB7">
        <w:rPr>
          <w:sz w:val="16"/>
        </w:rPr>
        <w:t>Luviano</w:t>
      </w:r>
      <w:proofErr w:type="spellEnd"/>
      <w:r w:rsidRPr="001C4BB7">
        <w:rPr>
          <w:sz w:val="16"/>
        </w:rPr>
        <w:t>, Dav</w:t>
      </w:r>
      <w:r w:rsidR="001C4BB7">
        <w:rPr>
          <w:sz w:val="16"/>
        </w:rPr>
        <w:t>i</w:t>
      </w:r>
      <w:r w:rsidRPr="001C4BB7">
        <w:rPr>
          <w:sz w:val="16"/>
        </w:rPr>
        <w:t xml:space="preserve">d (2012) </w:t>
      </w:r>
      <w:r w:rsidRPr="001C4BB7">
        <w:rPr>
          <w:i/>
          <w:sz w:val="16"/>
        </w:rPr>
        <w:t>Non-linear control of a system of magnetic                                                                         levitation based on estimation of electromagnetic parameters</w:t>
      </w:r>
      <w:r w:rsidRPr="001C4BB7">
        <w:rPr>
          <w:sz w:val="16"/>
        </w:rPr>
        <w:t>.</w:t>
      </w:r>
      <w:r w:rsidR="001C4BB7">
        <w:rPr>
          <w:sz w:val="16"/>
        </w:rPr>
        <w:t xml:space="preserve"> </w:t>
      </w:r>
      <w:hyperlink r:id="rId25" w:history="1">
        <w:r w:rsidR="001C4BB7" w:rsidRPr="004F51B3">
          <w:rPr>
            <w:rStyle w:val="Hipervnculo"/>
            <w:sz w:val="16"/>
          </w:rPr>
          <w:t>https://www.ctrl.cinvestav.mx/~yuw/pdf/MaTesDLC.pdf</w:t>
        </w:r>
      </w:hyperlink>
      <w:hyperlink r:id="rId26">
        <w:r w:rsidRPr="001C4BB7">
          <w:rPr>
            <w:rFonts w:ascii="Century Gothic" w:eastAsia="Century Gothic" w:hAnsi="Century Gothic" w:cs="Century Gothic"/>
            <w:i/>
            <w:sz w:val="16"/>
          </w:rPr>
          <w:t xml:space="preserve"> </w:t>
        </w:r>
      </w:hyperlink>
    </w:p>
    <w:p w14:paraId="0C09931D" w14:textId="1E0B0CC3" w:rsidR="00E2650B" w:rsidRPr="00D5674C" w:rsidRDefault="00D5674C" w:rsidP="00D5674C">
      <w:pPr>
        <w:pStyle w:val="Ttulo1"/>
        <w:numPr>
          <w:ilvl w:val="0"/>
          <w:numId w:val="0"/>
        </w:numPr>
      </w:pPr>
      <w:r>
        <w:t>Annex</w:t>
      </w:r>
    </w:p>
    <w:bookmarkEnd w:id="0"/>
    <w:p w14:paraId="08AEC3BE" w14:textId="3B6E7E55" w:rsidR="00D269AE" w:rsidRPr="00D5674C" w:rsidRDefault="00D269AE" w:rsidP="003230F5">
      <w:pPr>
        <w:autoSpaceDE w:val="0"/>
        <w:autoSpaceDN w:val="0"/>
        <w:adjustRightInd w:val="0"/>
      </w:pPr>
    </w:p>
    <w:sectPr w:rsidR="00D269AE" w:rsidRPr="00D5674C" w:rsidSect="00143F2E">
      <w:headerReference w:type="default" r:id="rId27"/>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45F7C1" w14:textId="77777777" w:rsidR="003159C4" w:rsidRDefault="003159C4">
      <w:r>
        <w:separator/>
      </w:r>
    </w:p>
  </w:endnote>
  <w:endnote w:type="continuationSeparator" w:id="0">
    <w:p w14:paraId="7D7AAD9E" w14:textId="77777777" w:rsidR="003159C4" w:rsidRDefault="003159C4">
      <w:r>
        <w:continuationSeparator/>
      </w:r>
    </w:p>
  </w:endnote>
  <w:endnote w:type="continuationNotice" w:id="1">
    <w:p w14:paraId="1526AB60" w14:textId="77777777" w:rsidR="003159C4" w:rsidRDefault="003159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auto"/>
    <w:pitch w:val="variable"/>
    <w:sig w:usb0="E1002A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entury Gothic">
    <w:altName w:val="Segoe UI Symbol"/>
    <w:panose1 w:val="020B0502020202020204"/>
    <w:charset w:val="00"/>
    <w:family w:val="swiss"/>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76029" w14:textId="77777777" w:rsidR="003159C4" w:rsidRDefault="003159C4"/>
  </w:footnote>
  <w:footnote w:type="continuationSeparator" w:id="0">
    <w:p w14:paraId="1F952138" w14:textId="77777777" w:rsidR="003159C4" w:rsidRDefault="003159C4">
      <w:r>
        <w:continuationSeparator/>
      </w:r>
    </w:p>
  </w:footnote>
  <w:footnote w:type="continuationNotice" w:id="1">
    <w:p w14:paraId="17ED0B61" w14:textId="77777777" w:rsidR="003159C4" w:rsidRDefault="003159C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203900"/>
      <w:docPartObj>
        <w:docPartGallery w:val="Page Numbers (Top of Page)"/>
        <w:docPartUnique/>
      </w:docPartObj>
    </w:sdtPr>
    <w:sdtEndPr/>
    <w:sdtContent>
      <w:p w14:paraId="5898FD40" w14:textId="0D7A6F4E" w:rsidR="001B29B8" w:rsidRDefault="001B29B8">
        <w:pPr>
          <w:pStyle w:val="Encabezado"/>
          <w:jc w:val="right"/>
        </w:pPr>
        <w:r>
          <w:fldChar w:fldCharType="begin"/>
        </w:r>
        <w:r>
          <w:instrText>PAGE   \* MERGEFORMAT</w:instrText>
        </w:r>
        <w:r>
          <w:fldChar w:fldCharType="separate"/>
        </w:r>
        <w:r>
          <w:rPr>
            <w:lang w:val="es-ES"/>
          </w:rPr>
          <w:t>2</w:t>
        </w:r>
        <w:r>
          <w:fldChar w:fldCharType="end"/>
        </w:r>
      </w:p>
    </w:sdtContent>
  </w:sdt>
  <w:p w14:paraId="03C35A54" w14:textId="77777777" w:rsidR="001B29B8" w:rsidRDefault="001B29B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948911A"/>
    <w:lvl w:ilvl="0">
      <w:start w:val="1"/>
      <w:numFmt w:val="upperRoman"/>
      <w:pStyle w:val="Ttulo1"/>
      <w:lvlText w:val="%1."/>
      <w:legacy w:legacy="1" w:legacySpace="144" w:legacyIndent="144"/>
      <w:lvlJc w:val="left"/>
      <w:rPr>
        <w:sz w:val="20"/>
        <w:szCs w:val="20"/>
      </w:rPr>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2F7A09C2"/>
    <w:multiLevelType w:val="multilevel"/>
    <w:tmpl w:val="80D25C8E"/>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360" w:hanging="360"/>
      </w:pPr>
      <w:rPr>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2" w15:restartNumberingAfterBreak="0">
    <w:nsid w:val="3A877D64"/>
    <w:multiLevelType w:val="hybridMultilevel"/>
    <w:tmpl w:val="37E4B88C"/>
    <w:lvl w:ilvl="0" w:tplc="481A8F20">
      <w:start w:val="1"/>
      <w:numFmt w:val="decimal"/>
      <w:pStyle w:val="References"/>
      <w:lvlText w:val="[%1]"/>
      <w:lvlJc w:val="left"/>
      <w:pPr>
        <w:tabs>
          <w:tab w:val="num" w:pos="1364"/>
        </w:tabs>
        <w:ind w:left="1364" w:hanging="360"/>
      </w:pPr>
      <w:rPr>
        <w:i w:val="0"/>
      </w:rPr>
    </w:lvl>
    <w:lvl w:ilvl="1" w:tplc="448E5AFC">
      <w:numFmt w:val="decimal"/>
      <w:lvlText w:val=""/>
      <w:lvlJc w:val="left"/>
    </w:lvl>
    <w:lvl w:ilvl="2" w:tplc="FF286752">
      <w:numFmt w:val="decimal"/>
      <w:lvlText w:val=""/>
      <w:lvlJc w:val="left"/>
    </w:lvl>
    <w:lvl w:ilvl="3" w:tplc="18469882">
      <w:numFmt w:val="decimal"/>
      <w:lvlText w:val=""/>
      <w:lvlJc w:val="left"/>
    </w:lvl>
    <w:lvl w:ilvl="4" w:tplc="4C9EA1F6">
      <w:numFmt w:val="decimal"/>
      <w:lvlText w:val=""/>
      <w:lvlJc w:val="left"/>
    </w:lvl>
    <w:lvl w:ilvl="5" w:tplc="D6840C5A">
      <w:numFmt w:val="decimal"/>
      <w:lvlText w:val=""/>
      <w:lvlJc w:val="left"/>
    </w:lvl>
    <w:lvl w:ilvl="6" w:tplc="5E00B660">
      <w:numFmt w:val="decimal"/>
      <w:lvlText w:val=""/>
      <w:lvlJc w:val="left"/>
    </w:lvl>
    <w:lvl w:ilvl="7" w:tplc="25907E7A">
      <w:numFmt w:val="decimal"/>
      <w:lvlText w:val=""/>
      <w:lvlJc w:val="left"/>
    </w:lvl>
    <w:lvl w:ilvl="8" w:tplc="AF169340">
      <w:numFmt w:val="decimal"/>
      <w:lvlText w:val=""/>
      <w:lvlJc w:val="left"/>
    </w:lvl>
  </w:abstractNum>
  <w:abstractNum w:abstractNumId="3" w15:restartNumberingAfterBreak="0">
    <w:nsid w:val="3DF76FA6"/>
    <w:multiLevelType w:val="hybridMultilevel"/>
    <w:tmpl w:val="D38635CE"/>
    <w:lvl w:ilvl="0" w:tplc="040A0015">
      <w:start w:val="2"/>
      <w:numFmt w:val="upperLetter"/>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E9D181A"/>
    <w:multiLevelType w:val="hybridMultilevel"/>
    <w:tmpl w:val="9C167BCA"/>
    <w:lvl w:ilvl="0" w:tplc="5A40B070">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0EB3"/>
    <w:rsid w:val="00004A3C"/>
    <w:rsid w:val="00004EFF"/>
    <w:rsid w:val="00005755"/>
    <w:rsid w:val="0000651E"/>
    <w:rsid w:val="00007A8A"/>
    <w:rsid w:val="00010BD9"/>
    <w:rsid w:val="00012885"/>
    <w:rsid w:val="00012C54"/>
    <w:rsid w:val="00015209"/>
    <w:rsid w:val="0001695D"/>
    <w:rsid w:val="00016BA9"/>
    <w:rsid w:val="00017661"/>
    <w:rsid w:val="00020F80"/>
    <w:rsid w:val="00022038"/>
    <w:rsid w:val="0002279D"/>
    <w:rsid w:val="00023846"/>
    <w:rsid w:val="000246A5"/>
    <w:rsid w:val="000259B7"/>
    <w:rsid w:val="0003072F"/>
    <w:rsid w:val="00030784"/>
    <w:rsid w:val="00031483"/>
    <w:rsid w:val="00031FC8"/>
    <w:rsid w:val="00032EC8"/>
    <w:rsid w:val="0003351A"/>
    <w:rsid w:val="0003606D"/>
    <w:rsid w:val="00036D86"/>
    <w:rsid w:val="00037677"/>
    <w:rsid w:val="00040346"/>
    <w:rsid w:val="000419E7"/>
    <w:rsid w:val="00042069"/>
    <w:rsid w:val="00042C3C"/>
    <w:rsid w:val="00042E13"/>
    <w:rsid w:val="000456AF"/>
    <w:rsid w:val="000470E7"/>
    <w:rsid w:val="00050512"/>
    <w:rsid w:val="0005230D"/>
    <w:rsid w:val="0005251E"/>
    <w:rsid w:val="00052A37"/>
    <w:rsid w:val="0005317D"/>
    <w:rsid w:val="0005404B"/>
    <w:rsid w:val="00054E33"/>
    <w:rsid w:val="00054FF7"/>
    <w:rsid w:val="000564D3"/>
    <w:rsid w:val="00056EC9"/>
    <w:rsid w:val="00056FBE"/>
    <w:rsid w:val="0005787D"/>
    <w:rsid w:val="00061E9E"/>
    <w:rsid w:val="00062559"/>
    <w:rsid w:val="00063735"/>
    <w:rsid w:val="0006388A"/>
    <w:rsid w:val="00063E09"/>
    <w:rsid w:val="000643A1"/>
    <w:rsid w:val="0006459E"/>
    <w:rsid w:val="00067D39"/>
    <w:rsid w:val="000704E9"/>
    <w:rsid w:val="000722DE"/>
    <w:rsid w:val="000723EF"/>
    <w:rsid w:val="0007408F"/>
    <w:rsid w:val="00074BFC"/>
    <w:rsid w:val="00074C18"/>
    <w:rsid w:val="000805AA"/>
    <w:rsid w:val="000807FD"/>
    <w:rsid w:val="00083D79"/>
    <w:rsid w:val="0008475B"/>
    <w:rsid w:val="00084AF0"/>
    <w:rsid w:val="00084D21"/>
    <w:rsid w:val="00090752"/>
    <w:rsid w:val="000916D0"/>
    <w:rsid w:val="00091ECF"/>
    <w:rsid w:val="00092615"/>
    <w:rsid w:val="00093B32"/>
    <w:rsid w:val="000944B3"/>
    <w:rsid w:val="0009487C"/>
    <w:rsid w:val="00095A9E"/>
    <w:rsid w:val="00097DCE"/>
    <w:rsid w:val="000A0286"/>
    <w:rsid w:val="000A0C2F"/>
    <w:rsid w:val="000A0F7D"/>
    <w:rsid w:val="000A114F"/>
    <w:rsid w:val="000A1220"/>
    <w:rsid w:val="000A168B"/>
    <w:rsid w:val="000A2DEB"/>
    <w:rsid w:val="000A5576"/>
    <w:rsid w:val="000A7131"/>
    <w:rsid w:val="000A7139"/>
    <w:rsid w:val="000B2207"/>
    <w:rsid w:val="000B2230"/>
    <w:rsid w:val="000B2DA9"/>
    <w:rsid w:val="000B33C2"/>
    <w:rsid w:val="000B4ADC"/>
    <w:rsid w:val="000B7D42"/>
    <w:rsid w:val="000C315F"/>
    <w:rsid w:val="000C37E2"/>
    <w:rsid w:val="000C5785"/>
    <w:rsid w:val="000C6BE6"/>
    <w:rsid w:val="000C73EF"/>
    <w:rsid w:val="000D091A"/>
    <w:rsid w:val="000D0C0F"/>
    <w:rsid w:val="000D1CC6"/>
    <w:rsid w:val="000D1F22"/>
    <w:rsid w:val="000D2BDE"/>
    <w:rsid w:val="000D2E6A"/>
    <w:rsid w:val="000D3040"/>
    <w:rsid w:val="000D3629"/>
    <w:rsid w:val="000D753E"/>
    <w:rsid w:val="000D7BE2"/>
    <w:rsid w:val="000E0B1B"/>
    <w:rsid w:val="000E1530"/>
    <w:rsid w:val="000E182F"/>
    <w:rsid w:val="000E1909"/>
    <w:rsid w:val="000E2771"/>
    <w:rsid w:val="000E2D3A"/>
    <w:rsid w:val="000E3105"/>
    <w:rsid w:val="000E3EDE"/>
    <w:rsid w:val="000E5317"/>
    <w:rsid w:val="000E58AB"/>
    <w:rsid w:val="000E5ACA"/>
    <w:rsid w:val="000E639A"/>
    <w:rsid w:val="000F0255"/>
    <w:rsid w:val="000F07E0"/>
    <w:rsid w:val="000F183F"/>
    <w:rsid w:val="000F266F"/>
    <w:rsid w:val="000F2DAB"/>
    <w:rsid w:val="000F2F9A"/>
    <w:rsid w:val="000F3981"/>
    <w:rsid w:val="000F3E83"/>
    <w:rsid w:val="000F4174"/>
    <w:rsid w:val="000F4BC3"/>
    <w:rsid w:val="000F4E8D"/>
    <w:rsid w:val="001012E6"/>
    <w:rsid w:val="00101AD9"/>
    <w:rsid w:val="0010254C"/>
    <w:rsid w:val="0010295A"/>
    <w:rsid w:val="001048B8"/>
    <w:rsid w:val="00104BB0"/>
    <w:rsid w:val="00106033"/>
    <w:rsid w:val="0010652F"/>
    <w:rsid w:val="00107223"/>
    <w:rsid w:val="0010794E"/>
    <w:rsid w:val="0011026E"/>
    <w:rsid w:val="00112872"/>
    <w:rsid w:val="00112B54"/>
    <w:rsid w:val="00113F26"/>
    <w:rsid w:val="00113FD4"/>
    <w:rsid w:val="00117273"/>
    <w:rsid w:val="00117A88"/>
    <w:rsid w:val="00120EA0"/>
    <w:rsid w:val="00121155"/>
    <w:rsid w:val="00121C17"/>
    <w:rsid w:val="0012452D"/>
    <w:rsid w:val="00126402"/>
    <w:rsid w:val="001275FC"/>
    <w:rsid w:val="00127D23"/>
    <w:rsid w:val="001306FE"/>
    <w:rsid w:val="00131BB8"/>
    <w:rsid w:val="00131FAE"/>
    <w:rsid w:val="001326B2"/>
    <w:rsid w:val="00132C20"/>
    <w:rsid w:val="00133190"/>
    <w:rsid w:val="0013354F"/>
    <w:rsid w:val="0013361B"/>
    <w:rsid w:val="00133E0E"/>
    <w:rsid w:val="00134D0D"/>
    <w:rsid w:val="00134D3E"/>
    <w:rsid w:val="00140C50"/>
    <w:rsid w:val="00140DAA"/>
    <w:rsid w:val="001422C2"/>
    <w:rsid w:val="00142912"/>
    <w:rsid w:val="00143549"/>
    <w:rsid w:val="00143F2E"/>
    <w:rsid w:val="001442DA"/>
    <w:rsid w:val="00144AFF"/>
    <w:rsid w:val="00144E72"/>
    <w:rsid w:val="00146AD1"/>
    <w:rsid w:val="0014738C"/>
    <w:rsid w:val="001504AE"/>
    <w:rsid w:val="00150BE9"/>
    <w:rsid w:val="001519F6"/>
    <w:rsid w:val="001529D9"/>
    <w:rsid w:val="001533A2"/>
    <w:rsid w:val="00154B15"/>
    <w:rsid w:val="0015567E"/>
    <w:rsid w:val="001563C6"/>
    <w:rsid w:val="00157846"/>
    <w:rsid w:val="00157871"/>
    <w:rsid w:val="001618F8"/>
    <w:rsid w:val="00162D2D"/>
    <w:rsid w:val="00163C0D"/>
    <w:rsid w:val="0016776E"/>
    <w:rsid w:val="00167F61"/>
    <w:rsid w:val="00170610"/>
    <w:rsid w:val="00170CB3"/>
    <w:rsid w:val="00171E53"/>
    <w:rsid w:val="00171EA5"/>
    <w:rsid w:val="001720A4"/>
    <w:rsid w:val="001748BC"/>
    <w:rsid w:val="00174B64"/>
    <w:rsid w:val="00174C35"/>
    <w:rsid w:val="001763BA"/>
    <w:rsid w:val="001765E1"/>
    <w:rsid w:val="001768FF"/>
    <w:rsid w:val="0017698B"/>
    <w:rsid w:val="001778F1"/>
    <w:rsid w:val="00180280"/>
    <w:rsid w:val="001809F1"/>
    <w:rsid w:val="001811A8"/>
    <w:rsid w:val="0018167A"/>
    <w:rsid w:val="00181B4D"/>
    <w:rsid w:val="00183A10"/>
    <w:rsid w:val="0018474E"/>
    <w:rsid w:val="001847CA"/>
    <w:rsid w:val="00185438"/>
    <w:rsid w:val="001855C5"/>
    <w:rsid w:val="00185B67"/>
    <w:rsid w:val="001861A2"/>
    <w:rsid w:val="001905B8"/>
    <w:rsid w:val="00191298"/>
    <w:rsid w:val="00191D80"/>
    <w:rsid w:val="0019298F"/>
    <w:rsid w:val="00192B18"/>
    <w:rsid w:val="00196504"/>
    <w:rsid w:val="001A04A3"/>
    <w:rsid w:val="001A0671"/>
    <w:rsid w:val="001A06B4"/>
    <w:rsid w:val="001A1E87"/>
    <w:rsid w:val="001A21F5"/>
    <w:rsid w:val="001A2FBC"/>
    <w:rsid w:val="001A4DC2"/>
    <w:rsid w:val="001A5409"/>
    <w:rsid w:val="001A60B1"/>
    <w:rsid w:val="001B21D1"/>
    <w:rsid w:val="001B2225"/>
    <w:rsid w:val="001B2686"/>
    <w:rsid w:val="001B2788"/>
    <w:rsid w:val="001B29B8"/>
    <w:rsid w:val="001B32BC"/>
    <w:rsid w:val="001B36B1"/>
    <w:rsid w:val="001C0C43"/>
    <w:rsid w:val="001C14EA"/>
    <w:rsid w:val="001C18AF"/>
    <w:rsid w:val="001C1E0C"/>
    <w:rsid w:val="001C2A08"/>
    <w:rsid w:val="001C3AC9"/>
    <w:rsid w:val="001C4BB7"/>
    <w:rsid w:val="001C564E"/>
    <w:rsid w:val="001C709A"/>
    <w:rsid w:val="001C795B"/>
    <w:rsid w:val="001C7E37"/>
    <w:rsid w:val="001C7EC3"/>
    <w:rsid w:val="001D01D6"/>
    <w:rsid w:val="001D05A5"/>
    <w:rsid w:val="001D06AE"/>
    <w:rsid w:val="001D08CA"/>
    <w:rsid w:val="001D0926"/>
    <w:rsid w:val="001D3B7E"/>
    <w:rsid w:val="001D41B0"/>
    <w:rsid w:val="001E0E2B"/>
    <w:rsid w:val="001E1184"/>
    <w:rsid w:val="001E22ED"/>
    <w:rsid w:val="001E37EE"/>
    <w:rsid w:val="001E45C1"/>
    <w:rsid w:val="001E594B"/>
    <w:rsid w:val="001E5A95"/>
    <w:rsid w:val="001E7B7A"/>
    <w:rsid w:val="001F02A6"/>
    <w:rsid w:val="001F4063"/>
    <w:rsid w:val="001F4C5C"/>
    <w:rsid w:val="001F555F"/>
    <w:rsid w:val="001F6ADE"/>
    <w:rsid w:val="002003C0"/>
    <w:rsid w:val="00200F12"/>
    <w:rsid w:val="00204478"/>
    <w:rsid w:val="00204C1F"/>
    <w:rsid w:val="00204CDD"/>
    <w:rsid w:val="002054DE"/>
    <w:rsid w:val="00213984"/>
    <w:rsid w:val="00214E2E"/>
    <w:rsid w:val="00215092"/>
    <w:rsid w:val="00216141"/>
    <w:rsid w:val="00217186"/>
    <w:rsid w:val="0021751E"/>
    <w:rsid w:val="00217D35"/>
    <w:rsid w:val="002242FF"/>
    <w:rsid w:val="00226000"/>
    <w:rsid w:val="00226D39"/>
    <w:rsid w:val="00227184"/>
    <w:rsid w:val="00227213"/>
    <w:rsid w:val="00227BF0"/>
    <w:rsid w:val="0023192D"/>
    <w:rsid w:val="00231E5D"/>
    <w:rsid w:val="00233BFB"/>
    <w:rsid w:val="002365EF"/>
    <w:rsid w:val="00237B68"/>
    <w:rsid w:val="00237C15"/>
    <w:rsid w:val="00237E82"/>
    <w:rsid w:val="00240D51"/>
    <w:rsid w:val="00241294"/>
    <w:rsid w:val="0024205D"/>
    <w:rsid w:val="002434A1"/>
    <w:rsid w:val="002454B1"/>
    <w:rsid w:val="002532E7"/>
    <w:rsid w:val="002534C5"/>
    <w:rsid w:val="00253BD0"/>
    <w:rsid w:val="0025475F"/>
    <w:rsid w:val="00255570"/>
    <w:rsid w:val="00255AFC"/>
    <w:rsid w:val="00257533"/>
    <w:rsid w:val="00257EC0"/>
    <w:rsid w:val="00261D34"/>
    <w:rsid w:val="00262AC5"/>
    <w:rsid w:val="00263943"/>
    <w:rsid w:val="00263E63"/>
    <w:rsid w:val="0026438A"/>
    <w:rsid w:val="00265518"/>
    <w:rsid w:val="00265B08"/>
    <w:rsid w:val="0026696A"/>
    <w:rsid w:val="00267B35"/>
    <w:rsid w:val="00270E5F"/>
    <w:rsid w:val="00272BB1"/>
    <w:rsid w:val="002744F7"/>
    <w:rsid w:val="002748C6"/>
    <w:rsid w:val="00275680"/>
    <w:rsid w:val="00275DA6"/>
    <w:rsid w:val="002775A2"/>
    <w:rsid w:val="00280ACA"/>
    <w:rsid w:val="00281D9E"/>
    <w:rsid w:val="002826AF"/>
    <w:rsid w:val="00282DCA"/>
    <w:rsid w:val="002830A4"/>
    <w:rsid w:val="0028326D"/>
    <w:rsid w:val="002848FB"/>
    <w:rsid w:val="00284BE3"/>
    <w:rsid w:val="00286AE4"/>
    <w:rsid w:val="00287EC3"/>
    <w:rsid w:val="002912BF"/>
    <w:rsid w:val="00293189"/>
    <w:rsid w:val="00294207"/>
    <w:rsid w:val="002945F3"/>
    <w:rsid w:val="00294691"/>
    <w:rsid w:val="00294D58"/>
    <w:rsid w:val="00295CF6"/>
    <w:rsid w:val="00296287"/>
    <w:rsid w:val="002970EB"/>
    <w:rsid w:val="002A04B7"/>
    <w:rsid w:val="002A2991"/>
    <w:rsid w:val="002A33DD"/>
    <w:rsid w:val="002A38E4"/>
    <w:rsid w:val="002A3C8B"/>
    <w:rsid w:val="002A508B"/>
    <w:rsid w:val="002A519D"/>
    <w:rsid w:val="002A682F"/>
    <w:rsid w:val="002A6D29"/>
    <w:rsid w:val="002A6F49"/>
    <w:rsid w:val="002A6FCC"/>
    <w:rsid w:val="002B355F"/>
    <w:rsid w:val="002B3805"/>
    <w:rsid w:val="002C0068"/>
    <w:rsid w:val="002C0ED8"/>
    <w:rsid w:val="002C1341"/>
    <w:rsid w:val="002C1C92"/>
    <w:rsid w:val="002C395D"/>
    <w:rsid w:val="002C4B44"/>
    <w:rsid w:val="002C606A"/>
    <w:rsid w:val="002D02FE"/>
    <w:rsid w:val="002D09AC"/>
    <w:rsid w:val="002D0A36"/>
    <w:rsid w:val="002D2078"/>
    <w:rsid w:val="002D3A86"/>
    <w:rsid w:val="002D6289"/>
    <w:rsid w:val="002D6BD7"/>
    <w:rsid w:val="002D7343"/>
    <w:rsid w:val="002D77FE"/>
    <w:rsid w:val="002E1033"/>
    <w:rsid w:val="002E1E7B"/>
    <w:rsid w:val="002E1F95"/>
    <w:rsid w:val="002E378E"/>
    <w:rsid w:val="002E3954"/>
    <w:rsid w:val="002E3C19"/>
    <w:rsid w:val="002E47CC"/>
    <w:rsid w:val="002E5AA6"/>
    <w:rsid w:val="002E647E"/>
    <w:rsid w:val="002E6700"/>
    <w:rsid w:val="002E74DF"/>
    <w:rsid w:val="002F050D"/>
    <w:rsid w:val="002F0696"/>
    <w:rsid w:val="002F0AFA"/>
    <w:rsid w:val="002F123E"/>
    <w:rsid w:val="002F196D"/>
    <w:rsid w:val="002F1A23"/>
    <w:rsid w:val="002F2F90"/>
    <w:rsid w:val="002F47DB"/>
    <w:rsid w:val="002F7910"/>
    <w:rsid w:val="002F7A8D"/>
    <w:rsid w:val="00301E0E"/>
    <w:rsid w:val="003026AA"/>
    <w:rsid w:val="0030393E"/>
    <w:rsid w:val="0030465B"/>
    <w:rsid w:val="00305E7A"/>
    <w:rsid w:val="0030695A"/>
    <w:rsid w:val="00310100"/>
    <w:rsid w:val="00311505"/>
    <w:rsid w:val="00313488"/>
    <w:rsid w:val="003144C7"/>
    <w:rsid w:val="00314F82"/>
    <w:rsid w:val="003152D1"/>
    <w:rsid w:val="003159C4"/>
    <w:rsid w:val="0031725B"/>
    <w:rsid w:val="00317986"/>
    <w:rsid w:val="00320586"/>
    <w:rsid w:val="003210C8"/>
    <w:rsid w:val="00321979"/>
    <w:rsid w:val="00321F9B"/>
    <w:rsid w:val="003230F5"/>
    <w:rsid w:val="00323DD0"/>
    <w:rsid w:val="00324E06"/>
    <w:rsid w:val="0032539C"/>
    <w:rsid w:val="0032584B"/>
    <w:rsid w:val="00325AE3"/>
    <w:rsid w:val="00332138"/>
    <w:rsid w:val="003324FC"/>
    <w:rsid w:val="0033311D"/>
    <w:rsid w:val="003334F9"/>
    <w:rsid w:val="00336482"/>
    <w:rsid w:val="0033683C"/>
    <w:rsid w:val="00336B5D"/>
    <w:rsid w:val="003378EC"/>
    <w:rsid w:val="00340EFB"/>
    <w:rsid w:val="0034170B"/>
    <w:rsid w:val="00341EDD"/>
    <w:rsid w:val="003426CF"/>
    <w:rsid w:val="003427CE"/>
    <w:rsid w:val="00342BE1"/>
    <w:rsid w:val="00343195"/>
    <w:rsid w:val="00343E34"/>
    <w:rsid w:val="003441B7"/>
    <w:rsid w:val="0034429C"/>
    <w:rsid w:val="00345574"/>
    <w:rsid w:val="00345D46"/>
    <w:rsid w:val="003461E8"/>
    <w:rsid w:val="00352109"/>
    <w:rsid w:val="00352EA6"/>
    <w:rsid w:val="00356774"/>
    <w:rsid w:val="003572A3"/>
    <w:rsid w:val="00357319"/>
    <w:rsid w:val="00357A3F"/>
    <w:rsid w:val="00360269"/>
    <w:rsid w:val="003606EE"/>
    <w:rsid w:val="00360F5D"/>
    <w:rsid w:val="00361C4A"/>
    <w:rsid w:val="003621D2"/>
    <w:rsid w:val="003625D1"/>
    <w:rsid w:val="00363A0F"/>
    <w:rsid w:val="003654F3"/>
    <w:rsid w:val="003655C2"/>
    <w:rsid w:val="0036561B"/>
    <w:rsid w:val="00366433"/>
    <w:rsid w:val="0037104D"/>
    <w:rsid w:val="00373A90"/>
    <w:rsid w:val="0037476A"/>
    <w:rsid w:val="0037551B"/>
    <w:rsid w:val="00375926"/>
    <w:rsid w:val="0037683A"/>
    <w:rsid w:val="0037683C"/>
    <w:rsid w:val="0037738F"/>
    <w:rsid w:val="003779FE"/>
    <w:rsid w:val="00380265"/>
    <w:rsid w:val="00381BC8"/>
    <w:rsid w:val="00381C85"/>
    <w:rsid w:val="003829B4"/>
    <w:rsid w:val="00385212"/>
    <w:rsid w:val="00386130"/>
    <w:rsid w:val="00387113"/>
    <w:rsid w:val="003906CA"/>
    <w:rsid w:val="00390F9B"/>
    <w:rsid w:val="00392ADF"/>
    <w:rsid w:val="00392DBA"/>
    <w:rsid w:val="00393D9D"/>
    <w:rsid w:val="00396F09"/>
    <w:rsid w:val="00397D40"/>
    <w:rsid w:val="003A01BB"/>
    <w:rsid w:val="003A1C4A"/>
    <w:rsid w:val="003A1C8B"/>
    <w:rsid w:val="003A2A99"/>
    <w:rsid w:val="003A373A"/>
    <w:rsid w:val="003A3B45"/>
    <w:rsid w:val="003A672C"/>
    <w:rsid w:val="003A7016"/>
    <w:rsid w:val="003A7F58"/>
    <w:rsid w:val="003B0836"/>
    <w:rsid w:val="003B124F"/>
    <w:rsid w:val="003B2EC4"/>
    <w:rsid w:val="003B2FAE"/>
    <w:rsid w:val="003B6000"/>
    <w:rsid w:val="003B7A7C"/>
    <w:rsid w:val="003C1577"/>
    <w:rsid w:val="003C1F31"/>
    <w:rsid w:val="003C3322"/>
    <w:rsid w:val="003C3AB4"/>
    <w:rsid w:val="003C3EC8"/>
    <w:rsid w:val="003C3F03"/>
    <w:rsid w:val="003C5434"/>
    <w:rsid w:val="003C629B"/>
    <w:rsid w:val="003C68C2"/>
    <w:rsid w:val="003D0764"/>
    <w:rsid w:val="003D13EA"/>
    <w:rsid w:val="003D1EBF"/>
    <w:rsid w:val="003D2B59"/>
    <w:rsid w:val="003D42FD"/>
    <w:rsid w:val="003D4CAE"/>
    <w:rsid w:val="003D5531"/>
    <w:rsid w:val="003D6BB4"/>
    <w:rsid w:val="003D73A9"/>
    <w:rsid w:val="003E0E3B"/>
    <w:rsid w:val="003E11A5"/>
    <w:rsid w:val="003E1501"/>
    <w:rsid w:val="003E1D6D"/>
    <w:rsid w:val="003E60C5"/>
    <w:rsid w:val="003E649E"/>
    <w:rsid w:val="003F0400"/>
    <w:rsid w:val="003F0B60"/>
    <w:rsid w:val="003F1DA1"/>
    <w:rsid w:val="003F220F"/>
    <w:rsid w:val="003F26BD"/>
    <w:rsid w:val="003F309E"/>
    <w:rsid w:val="003F3CB9"/>
    <w:rsid w:val="003F52AD"/>
    <w:rsid w:val="003F6975"/>
    <w:rsid w:val="00401286"/>
    <w:rsid w:val="0040168C"/>
    <w:rsid w:val="00401E6A"/>
    <w:rsid w:val="0040458D"/>
    <w:rsid w:val="00404ECE"/>
    <w:rsid w:val="00405497"/>
    <w:rsid w:val="00405A74"/>
    <w:rsid w:val="00412228"/>
    <w:rsid w:val="00413F7F"/>
    <w:rsid w:val="00416262"/>
    <w:rsid w:val="00420352"/>
    <w:rsid w:val="00421F7D"/>
    <w:rsid w:val="00423703"/>
    <w:rsid w:val="00423846"/>
    <w:rsid w:val="00426F5E"/>
    <w:rsid w:val="0043144F"/>
    <w:rsid w:val="00431BFA"/>
    <w:rsid w:val="00434F54"/>
    <w:rsid w:val="004353CF"/>
    <w:rsid w:val="00435BF1"/>
    <w:rsid w:val="00436692"/>
    <w:rsid w:val="00436715"/>
    <w:rsid w:val="00437BB1"/>
    <w:rsid w:val="00437C19"/>
    <w:rsid w:val="00437D11"/>
    <w:rsid w:val="00442CE0"/>
    <w:rsid w:val="00444B3E"/>
    <w:rsid w:val="004454F4"/>
    <w:rsid w:val="00446006"/>
    <w:rsid w:val="00446E84"/>
    <w:rsid w:val="00447CAD"/>
    <w:rsid w:val="00450772"/>
    <w:rsid w:val="004511A9"/>
    <w:rsid w:val="0045234C"/>
    <w:rsid w:val="0045444D"/>
    <w:rsid w:val="00457CE2"/>
    <w:rsid w:val="00460894"/>
    <w:rsid w:val="00461F05"/>
    <w:rsid w:val="004631BC"/>
    <w:rsid w:val="00464F79"/>
    <w:rsid w:val="00466E33"/>
    <w:rsid w:val="004677EA"/>
    <w:rsid w:val="00471046"/>
    <w:rsid w:val="004720F0"/>
    <w:rsid w:val="004724EF"/>
    <w:rsid w:val="0047319B"/>
    <w:rsid w:val="00473FCE"/>
    <w:rsid w:val="004752D4"/>
    <w:rsid w:val="0047582D"/>
    <w:rsid w:val="00475B27"/>
    <w:rsid w:val="00476800"/>
    <w:rsid w:val="00480518"/>
    <w:rsid w:val="004806FB"/>
    <w:rsid w:val="004818D6"/>
    <w:rsid w:val="00481998"/>
    <w:rsid w:val="0048396A"/>
    <w:rsid w:val="00484761"/>
    <w:rsid w:val="00484DD5"/>
    <w:rsid w:val="00485723"/>
    <w:rsid w:val="0048643C"/>
    <w:rsid w:val="00490A49"/>
    <w:rsid w:val="0049169F"/>
    <w:rsid w:val="0049182F"/>
    <w:rsid w:val="00492227"/>
    <w:rsid w:val="00493CE3"/>
    <w:rsid w:val="00494164"/>
    <w:rsid w:val="0049484F"/>
    <w:rsid w:val="00494FBB"/>
    <w:rsid w:val="0049524A"/>
    <w:rsid w:val="00495D63"/>
    <w:rsid w:val="0049625D"/>
    <w:rsid w:val="004967B2"/>
    <w:rsid w:val="00496970"/>
    <w:rsid w:val="00496DF6"/>
    <w:rsid w:val="004975F3"/>
    <w:rsid w:val="004A077C"/>
    <w:rsid w:val="004A3E16"/>
    <w:rsid w:val="004A4398"/>
    <w:rsid w:val="004A5526"/>
    <w:rsid w:val="004A617E"/>
    <w:rsid w:val="004A6604"/>
    <w:rsid w:val="004A672C"/>
    <w:rsid w:val="004A715F"/>
    <w:rsid w:val="004B01BC"/>
    <w:rsid w:val="004B04CC"/>
    <w:rsid w:val="004B0614"/>
    <w:rsid w:val="004B5578"/>
    <w:rsid w:val="004B558A"/>
    <w:rsid w:val="004B603C"/>
    <w:rsid w:val="004B62A3"/>
    <w:rsid w:val="004B6A8F"/>
    <w:rsid w:val="004B6BBB"/>
    <w:rsid w:val="004C032F"/>
    <w:rsid w:val="004C036C"/>
    <w:rsid w:val="004C1E16"/>
    <w:rsid w:val="004C2543"/>
    <w:rsid w:val="004C36D9"/>
    <w:rsid w:val="004C3F42"/>
    <w:rsid w:val="004C4473"/>
    <w:rsid w:val="004C46D1"/>
    <w:rsid w:val="004C5899"/>
    <w:rsid w:val="004C693E"/>
    <w:rsid w:val="004C6B0A"/>
    <w:rsid w:val="004D006F"/>
    <w:rsid w:val="004D15CA"/>
    <w:rsid w:val="004D1B7A"/>
    <w:rsid w:val="004D33C1"/>
    <w:rsid w:val="004D3ED0"/>
    <w:rsid w:val="004D4121"/>
    <w:rsid w:val="004D5316"/>
    <w:rsid w:val="004D5582"/>
    <w:rsid w:val="004D77B4"/>
    <w:rsid w:val="004E0933"/>
    <w:rsid w:val="004E0BE7"/>
    <w:rsid w:val="004E21D5"/>
    <w:rsid w:val="004E3BE7"/>
    <w:rsid w:val="004E3E4C"/>
    <w:rsid w:val="004E4489"/>
    <w:rsid w:val="004E4CEB"/>
    <w:rsid w:val="004E5D6E"/>
    <w:rsid w:val="004E65A4"/>
    <w:rsid w:val="004E6DE2"/>
    <w:rsid w:val="004F23A0"/>
    <w:rsid w:val="004F244B"/>
    <w:rsid w:val="004F53EE"/>
    <w:rsid w:val="004F5C18"/>
    <w:rsid w:val="004F744D"/>
    <w:rsid w:val="005003E3"/>
    <w:rsid w:val="005008C2"/>
    <w:rsid w:val="005011E6"/>
    <w:rsid w:val="00503025"/>
    <w:rsid w:val="00503048"/>
    <w:rsid w:val="0050327D"/>
    <w:rsid w:val="005032D6"/>
    <w:rsid w:val="00503345"/>
    <w:rsid w:val="0050443C"/>
    <w:rsid w:val="0050492F"/>
    <w:rsid w:val="005052CD"/>
    <w:rsid w:val="00506780"/>
    <w:rsid w:val="0051021B"/>
    <w:rsid w:val="005106EE"/>
    <w:rsid w:val="00510CA7"/>
    <w:rsid w:val="005118EC"/>
    <w:rsid w:val="00511D23"/>
    <w:rsid w:val="0051289B"/>
    <w:rsid w:val="00512D75"/>
    <w:rsid w:val="00513235"/>
    <w:rsid w:val="00514682"/>
    <w:rsid w:val="00516C6D"/>
    <w:rsid w:val="00517358"/>
    <w:rsid w:val="00522033"/>
    <w:rsid w:val="00522AC6"/>
    <w:rsid w:val="00522D82"/>
    <w:rsid w:val="00523FF4"/>
    <w:rsid w:val="0052427D"/>
    <w:rsid w:val="00524730"/>
    <w:rsid w:val="00526C40"/>
    <w:rsid w:val="00530467"/>
    <w:rsid w:val="00530493"/>
    <w:rsid w:val="0053094F"/>
    <w:rsid w:val="00531D28"/>
    <w:rsid w:val="00532D42"/>
    <w:rsid w:val="00535307"/>
    <w:rsid w:val="00535D02"/>
    <w:rsid w:val="00535F90"/>
    <w:rsid w:val="005362D0"/>
    <w:rsid w:val="00536DD3"/>
    <w:rsid w:val="0053714E"/>
    <w:rsid w:val="005372CB"/>
    <w:rsid w:val="0053748F"/>
    <w:rsid w:val="00537EC2"/>
    <w:rsid w:val="005402EE"/>
    <w:rsid w:val="0054230C"/>
    <w:rsid w:val="00542334"/>
    <w:rsid w:val="00542C94"/>
    <w:rsid w:val="0054335B"/>
    <w:rsid w:val="00543775"/>
    <w:rsid w:val="005441A8"/>
    <w:rsid w:val="00544216"/>
    <w:rsid w:val="00545047"/>
    <w:rsid w:val="00545B90"/>
    <w:rsid w:val="00547811"/>
    <w:rsid w:val="00547D21"/>
    <w:rsid w:val="00550101"/>
    <w:rsid w:val="00550A26"/>
    <w:rsid w:val="00550ABA"/>
    <w:rsid w:val="00550BF5"/>
    <w:rsid w:val="00551AFF"/>
    <w:rsid w:val="00551EC9"/>
    <w:rsid w:val="0055201A"/>
    <w:rsid w:val="00552067"/>
    <w:rsid w:val="005530D0"/>
    <w:rsid w:val="0055494F"/>
    <w:rsid w:val="00555310"/>
    <w:rsid w:val="00555BDE"/>
    <w:rsid w:val="005566D1"/>
    <w:rsid w:val="00557633"/>
    <w:rsid w:val="00557880"/>
    <w:rsid w:val="005578A3"/>
    <w:rsid w:val="00560022"/>
    <w:rsid w:val="00562B16"/>
    <w:rsid w:val="00563D9E"/>
    <w:rsid w:val="005643FD"/>
    <w:rsid w:val="00566581"/>
    <w:rsid w:val="00566A33"/>
    <w:rsid w:val="00566E1E"/>
    <w:rsid w:val="005674C0"/>
    <w:rsid w:val="00567A70"/>
    <w:rsid w:val="00570AC7"/>
    <w:rsid w:val="00572686"/>
    <w:rsid w:val="00573AD8"/>
    <w:rsid w:val="005755C5"/>
    <w:rsid w:val="00575BD4"/>
    <w:rsid w:val="00580647"/>
    <w:rsid w:val="005812B8"/>
    <w:rsid w:val="00581EB7"/>
    <w:rsid w:val="00582CE1"/>
    <w:rsid w:val="005850FE"/>
    <w:rsid w:val="005852DE"/>
    <w:rsid w:val="005862E5"/>
    <w:rsid w:val="005864FE"/>
    <w:rsid w:val="00586CB2"/>
    <w:rsid w:val="0058709F"/>
    <w:rsid w:val="00587134"/>
    <w:rsid w:val="00591E36"/>
    <w:rsid w:val="00592286"/>
    <w:rsid w:val="005922B8"/>
    <w:rsid w:val="005932A1"/>
    <w:rsid w:val="00594CB5"/>
    <w:rsid w:val="00595437"/>
    <w:rsid w:val="0059589D"/>
    <w:rsid w:val="00595A29"/>
    <w:rsid w:val="00595E7F"/>
    <w:rsid w:val="00596138"/>
    <w:rsid w:val="00596C5E"/>
    <w:rsid w:val="00597B1F"/>
    <w:rsid w:val="005A0CE0"/>
    <w:rsid w:val="005A1484"/>
    <w:rsid w:val="005A1F70"/>
    <w:rsid w:val="005A2817"/>
    <w:rsid w:val="005A2A15"/>
    <w:rsid w:val="005A2AC0"/>
    <w:rsid w:val="005A3B71"/>
    <w:rsid w:val="005A3DFE"/>
    <w:rsid w:val="005A517A"/>
    <w:rsid w:val="005A5344"/>
    <w:rsid w:val="005A5391"/>
    <w:rsid w:val="005A6C34"/>
    <w:rsid w:val="005A7614"/>
    <w:rsid w:val="005A7F54"/>
    <w:rsid w:val="005B064E"/>
    <w:rsid w:val="005B4D8E"/>
    <w:rsid w:val="005B51CB"/>
    <w:rsid w:val="005B5936"/>
    <w:rsid w:val="005B5EA0"/>
    <w:rsid w:val="005B7649"/>
    <w:rsid w:val="005B76A0"/>
    <w:rsid w:val="005C2936"/>
    <w:rsid w:val="005C40EB"/>
    <w:rsid w:val="005C4BDE"/>
    <w:rsid w:val="005C6BE9"/>
    <w:rsid w:val="005C6EA6"/>
    <w:rsid w:val="005D00CB"/>
    <w:rsid w:val="005D05FC"/>
    <w:rsid w:val="005D17D4"/>
    <w:rsid w:val="005D1B15"/>
    <w:rsid w:val="005D2824"/>
    <w:rsid w:val="005D2D14"/>
    <w:rsid w:val="005D2E26"/>
    <w:rsid w:val="005D32A2"/>
    <w:rsid w:val="005D337B"/>
    <w:rsid w:val="005D4F1A"/>
    <w:rsid w:val="005D5744"/>
    <w:rsid w:val="005D5E70"/>
    <w:rsid w:val="005D6E2B"/>
    <w:rsid w:val="005D72BB"/>
    <w:rsid w:val="005D7C90"/>
    <w:rsid w:val="005D7E39"/>
    <w:rsid w:val="005E049F"/>
    <w:rsid w:val="005E1493"/>
    <w:rsid w:val="005E1C17"/>
    <w:rsid w:val="005E2922"/>
    <w:rsid w:val="005E30D9"/>
    <w:rsid w:val="005E3F84"/>
    <w:rsid w:val="005E5D8A"/>
    <w:rsid w:val="005E5FDE"/>
    <w:rsid w:val="005E692F"/>
    <w:rsid w:val="005F022A"/>
    <w:rsid w:val="005F258B"/>
    <w:rsid w:val="005F2DFC"/>
    <w:rsid w:val="005F3630"/>
    <w:rsid w:val="005F5224"/>
    <w:rsid w:val="005F5A47"/>
    <w:rsid w:val="005F6BBF"/>
    <w:rsid w:val="00601497"/>
    <w:rsid w:val="006031EF"/>
    <w:rsid w:val="006043CD"/>
    <w:rsid w:val="006074FC"/>
    <w:rsid w:val="0060776C"/>
    <w:rsid w:val="00610796"/>
    <w:rsid w:val="006115C1"/>
    <w:rsid w:val="006127A6"/>
    <w:rsid w:val="006130F8"/>
    <w:rsid w:val="00613828"/>
    <w:rsid w:val="00613FA4"/>
    <w:rsid w:val="00616899"/>
    <w:rsid w:val="006171FA"/>
    <w:rsid w:val="00620069"/>
    <w:rsid w:val="0062066C"/>
    <w:rsid w:val="0062114B"/>
    <w:rsid w:val="00621FB4"/>
    <w:rsid w:val="006226DE"/>
    <w:rsid w:val="00623698"/>
    <w:rsid w:val="0062508C"/>
    <w:rsid w:val="006253E9"/>
    <w:rsid w:val="00625E96"/>
    <w:rsid w:val="00627A22"/>
    <w:rsid w:val="00627B65"/>
    <w:rsid w:val="00627E9A"/>
    <w:rsid w:val="00631781"/>
    <w:rsid w:val="00631BF9"/>
    <w:rsid w:val="00632766"/>
    <w:rsid w:val="00632837"/>
    <w:rsid w:val="0063339A"/>
    <w:rsid w:val="00634B4F"/>
    <w:rsid w:val="00634E96"/>
    <w:rsid w:val="00640006"/>
    <w:rsid w:val="0064167C"/>
    <w:rsid w:val="00641A82"/>
    <w:rsid w:val="006420BC"/>
    <w:rsid w:val="0064355A"/>
    <w:rsid w:val="00643591"/>
    <w:rsid w:val="00643734"/>
    <w:rsid w:val="00644661"/>
    <w:rsid w:val="00644E65"/>
    <w:rsid w:val="00644E70"/>
    <w:rsid w:val="006457BD"/>
    <w:rsid w:val="00646E06"/>
    <w:rsid w:val="00646E2D"/>
    <w:rsid w:val="006476D4"/>
    <w:rsid w:val="00647C09"/>
    <w:rsid w:val="006507B8"/>
    <w:rsid w:val="0065114D"/>
    <w:rsid w:val="00651F2C"/>
    <w:rsid w:val="00652B14"/>
    <w:rsid w:val="00652C55"/>
    <w:rsid w:val="00654564"/>
    <w:rsid w:val="00654EBE"/>
    <w:rsid w:val="00655177"/>
    <w:rsid w:val="006553FE"/>
    <w:rsid w:val="00655CEC"/>
    <w:rsid w:val="006575A8"/>
    <w:rsid w:val="0066009B"/>
    <w:rsid w:val="0066068C"/>
    <w:rsid w:val="006633EF"/>
    <w:rsid w:val="00664BC5"/>
    <w:rsid w:val="0066568C"/>
    <w:rsid w:val="00665B45"/>
    <w:rsid w:val="00665F6E"/>
    <w:rsid w:val="00667281"/>
    <w:rsid w:val="00671766"/>
    <w:rsid w:val="00671CE5"/>
    <w:rsid w:val="00672FD5"/>
    <w:rsid w:val="00674D7A"/>
    <w:rsid w:val="00677002"/>
    <w:rsid w:val="00677C22"/>
    <w:rsid w:val="00680BC8"/>
    <w:rsid w:val="006810C6"/>
    <w:rsid w:val="006810D1"/>
    <w:rsid w:val="006827BC"/>
    <w:rsid w:val="0068452C"/>
    <w:rsid w:val="006845AB"/>
    <w:rsid w:val="00684B7A"/>
    <w:rsid w:val="006858D3"/>
    <w:rsid w:val="00685D0E"/>
    <w:rsid w:val="006867EA"/>
    <w:rsid w:val="00687699"/>
    <w:rsid w:val="00687FCC"/>
    <w:rsid w:val="006913E7"/>
    <w:rsid w:val="00693D5D"/>
    <w:rsid w:val="00695A6D"/>
    <w:rsid w:val="006968BE"/>
    <w:rsid w:val="00696A80"/>
    <w:rsid w:val="006978FF"/>
    <w:rsid w:val="006A000D"/>
    <w:rsid w:val="006A0958"/>
    <w:rsid w:val="006A1FAE"/>
    <w:rsid w:val="006A253C"/>
    <w:rsid w:val="006A451E"/>
    <w:rsid w:val="006A49EB"/>
    <w:rsid w:val="006A70A7"/>
    <w:rsid w:val="006B1B76"/>
    <w:rsid w:val="006B2986"/>
    <w:rsid w:val="006B4827"/>
    <w:rsid w:val="006B4F00"/>
    <w:rsid w:val="006B583C"/>
    <w:rsid w:val="006B74BA"/>
    <w:rsid w:val="006B75FB"/>
    <w:rsid w:val="006B7E66"/>
    <w:rsid w:val="006B7F03"/>
    <w:rsid w:val="006C0907"/>
    <w:rsid w:val="006C23CD"/>
    <w:rsid w:val="006C26EE"/>
    <w:rsid w:val="006C3AC8"/>
    <w:rsid w:val="006C448E"/>
    <w:rsid w:val="006C49FD"/>
    <w:rsid w:val="006C5A72"/>
    <w:rsid w:val="006C5C4C"/>
    <w:rsid w:val="006C5EAD"/>
    <w:rsid w:val="006C70EC"/>
    <w:rsid w:val="006C7307"/>
    <w:rsid w:val="006C757C"/>
    <w:rsid w:val="006D0C55"/>
    <w:rsid w:val="006D4C39"/>
    <w:rsid w:val="006D4CB2"/>
    <w:rsid w:val="006D7AE5"/>
    <w:rsid w:val="006E1EC9"/>
    <w:rsid w:val="006E3499"/>
    <w:rsid w:val="006E3968"/>
    <w:rsid w:val="006E417D"/>
    <w:rsid w:val="006E42D8"/>
    <w:rsid w:val="006E5146"/>
    <w:rsid w:val="006E61F7"/>
    <w:rsid w:val="006E699B"/>
    <w:rsid w:val="006E6D2E"/>
    <w:rsid w:val="006F200D"/>
    <w:rsid w:val="006F2198"/>
    <w:rsid w:val="006F2ADB"/>
    <w:rsid w:val="006F2C54"/>
    <w:rsid w:val="006F32A4"/>
    <w:rsid w:val="006F38FD"/>
    <w:rsid w:val="006F44CC"/>
    <w:rsid w:val="006F56D3"/>
    <w:rsid w:val="006F5B98"/>
    <w:rsid w:val="006F61DA"/>
    <w:rsid w:val="006F6E1C"/>
    <w:rsid w:val="006F7C70"/>
    <w:rsid w:val="00700A21"/>
    <w:rsid w:val="00701CB1"/>
    <w:rsid w:val="00702EB2"/>
    <w:rsid w:val="00703601"/>
    <w:rsid w:val="0070395F"/>
    <w:rsid w:val="00704AF2"/>
    <w:rsid w:val="00704F3E"/>
    <w:rsid w:val="0070543C"/>
    <w:rsid w:val="0070623B"/>
    <w:rsid w:val="00707CE1"/>
    <w:rsid w:val="00710583"/>
    <w:rsid w:val="0071717E"/>
    <w:rsid w:val="007175E2"/>
    <w:rsid w:val="00723187"/>
    <w:rsid w:val="00724627"/>
    <w:rsid w:val="0072583D"/>
    <w:rsid w:val="00725B45"/>
    <w:rsid w:val="00727345"/>
    <w:rsid w:val="007274F1"/>
    <w:rsid w:val="007300B8"/>
    <w:rsid w:val="00730949"/>
    <w:rsid w:val="00730AD0"/>
    <w:rsid w:val="00731C02"/>
    <w:rsid w:val="00731E7C"/>
    <w:rsid w:val="007349F9"/>
    <w:rsid w:val="00735879"/>
    <w:rsid w:val="00736436"/>
    <w:rsid w:val="00736889"/>
    <w:rsid w:val="00737D7B"/>
    <w:rsid w:val="00741346"/>
    <w:rsid w:val="007413A1"/>
    <w:rsid w:val="007413C3"/>
    <w:rsid w:val="00741AB6"/>
    <w:rsid w:val="00742093"/>
    <w:rsid w:val="0074389B"/>
    <w:rsid w:val="00743E27"/>
    <w:rsid w:val="007450CE"/>
    <w:rsid w:val="007472C5"/>
    <w:rsid w:val="00747AF5"/>
    <w:rsid w:val="0075059E"/>
    <w:rsid w:val="007506D9"/>
    <w:rsid w:val="00751266"/>
    <w:rsid w:val="00751BC2"/>
    <w:rsid w:val="00752B96"/>
    <w:rsid w:val="007530A3"/>
    <w:rsid w:val="00753C82"/>
    <w:rsid w:val="00756554"/>
    <w:rsid w:val="00757422"/>
    <w:rsid w:val="00757694"/>
    <w:rsid w:val="00757E92"/>
    <w:rsid w:val="00757FF6"/>
    <w:rsid w:val="007601A2"/>
    <w:rsid w:val="00762B38"/>
    <w:rsid w:val="00762E04"/>
    <w:rsid w:val="00763425"/>
    <w:rsid w:val="0076355A"/>
    <w:rsid w:val="00763569"/>
    <w:rsid w:val="00763667"/>
    <w:rsid w:val="00764BCE"/>
    <w:rsid w:val="00764DA2"/>
    <w:rsid w:val="00765BCD"/>
    <w:rsid w:val="00766661"/>
    <w:rsid w:val="007707AB"/>
    <w:rsid w:val="007742C4"/>
    <w:rsid w:val="00775BFD"/>
    <w:rsid w:val="00780480"/>
    <w:rsid w:val="00781CE5"/>
    <w:rsid w:val="00781EFC"/>
    <w:rsid w:val="00782428"/>
    <w:rsid w:val="0078379B"/>
    <w:rsid w:val="0078518F"/>
    <w:rsid w:val="00785549"/>
    <w:rsid w:val="00785857"/>
    <w:rsid w:val="007868CF"/>
    <w:rsid w:val="00786AFB"/>
    <w:rsid w:val="00786EDE"/>
    <w:rsid w:val="007875B5"/>
    <w:rsid w:val="007919F5"/>
    <w:rsid w:val="0079210A"/>
    <w:rsid w:val="0079582F"/>
    <w:rsid w:val="00795BEE"/>
    <w:rsid w:val="00795F84"/>
    <w:rsid w:val="00797E23"/>
    <w:rsid w:val="007A064E"/>
    <w:rsid w:val="007A0884"/>
    <w:rsid w:val="007A13AE"/>
    <w:rsid w:val="007A192A"/>
    <w:rsid w:val="007A24A9"/>
    <w:rsid w:val="007A3FC7"/>
    <w:rsid w:val="007A4132"/>
    <w:rsid w:val="007A4219"/>
    <w:rsid w:val="007A49B5"/>
    <w:rsid w:val="007A5361"/>
    <w:rsid w:val="007A62CB"/>
    <w:rsid w:val="007A7436"/>
    <w:rsid w:val="007A7D60"/>
    <w:rsid w:val="007B11FD"/>
    <w:rsid w:val="007B3BEC"/>
    <w:rsid w:val="007B559D"/>
    <w:rsid w:val="007B597A"/>
    <w:rsid w:val="007B6419"/>
    <w:rsid w:val="007B745A"/>
    <w:rsid w:val="007B76AD"/>
    <w:rsid w:val="007C03A0"/>
    <w:rsid w:val="007C1F03"/>
    <w:rsid w:val="007C3302"/>
    <w:rsid w:val="007C3327"/>
    <w:rsid w:val="007C3BD1"/>
    <w:rsid w:val="007C4336"/>
    <w:rsid w:val="007C4E83"/>
    <w:rsid w:val="007C6475"/>
    <w:rsid w:val="007C6744"/>
    <w:rsid w:val="007C7025"/>
    <w:rsid w:val="007C7081"/>
    <w:rsid w:val="007C79EF"/>
    <w:rsid w:val="007D1E92"/>
    <w:rsid w:val="007D288E"/>
    <w:rsid w:val="007D3134"/>
    <w:rsid w:val="007D4146"/>
    <w:rsid w:val="007D48A6"/>
    <w:rsid w:val="007D6462"/>
    <w:rsid w:val="007D68F3"/>
    <w:rsid w:val="007D6DAB"/>
    <w:rsid w:val="007D6EF1"/>
    <w:rsid w:val="007E0235"/>
    <w:rsid w:val="007E12FD"/>
    <w:rsid w:val="007E1A02"/>
    <w:rsid w:val="007E1D6D"/>
    <w:rsid w:val="007E1FBF"/>
    <w:rsid w:val="007E2471"/>
    <w:rsid w:val="007E3AFC"/>
    <w:rsid w:val="007E3E59"/>
    <w:rsid w:val="007E4067"/>
    <w:rsid w:val="007E455D"/>
    <w:rsid w:val="007E5258"/>
    <w:rsid w:val="007E5869"/>
    <w:rsid w:val="007E66F1"/>
    <w:rsid w:val="007E78DE"/>
    <w:rsid w:val="007F122A"/>
    <w:rsid w:val="007F142E"/>
    <w:rsid w:val="007F2252"/>
    <w:rsid w:val="007F2874"/>
    <w:rsid w:val="007F4FCF"/>
    <w:rsid w:val="007F5442"/>
    <w:rsid w:val="007F7AA6"/>
    <w:rsid w:val="00800163"/>
    <w:rsid w:val="00802023"/>
    <w:rsid w:val="008035F3"/>
    <w:rsid w:val="00805328"/>
    <w:rsid w:val="00805E3D"/>
    <w:rsid w:val="00806B9E"/>
    <w:rsid w:val="00806C9F"/>
    <w:rsid w:val="008106D3"/>
    <w:rsid w:val="00810CB1"/>
    <w:rsid w:val="0081192A"/>
    <w:rsid w:val="00811953"/>
    <w:rsid w:val="00811BC8"/>
    <w:rsid w:val="00813A92"/>
    <w:rsid w:val="0081412A"/>
    <w:rsid w:val="00815A93"/>
    <w:rsid w:val="0081663F"/>
    <w:rsid w:val="0082209E"/>
    <w:rsid w:val="00823624"/>
    <w:rsid w:val="008238EE"/>
    <w:rsid w:val="00824069"/>
    <w:rsid w:val="008252B4"/>
    <w:rsid w:val="0082563B"/>
    <w:rsid w:val="008265B1"/>
    <w:rsid w:val="00826D8E"/>
    <w:rsid w:val="00826E15"/>
    <w:rsid w:val="00827B27"/>
    <w:rsid w:val="00830129"/>
    <w:rsid w:val="008311D8"/>
    <w:rsid w:val="00831A2E"/>
    <w:rsid w:val="008324D8"/>
    <w:rsid w:val="00836DE6"/>
    <w:rsid w:val="00837054"/>
    <w:rsid w:val="00837A70"/>
    <w:rsid w:val="00837E47"/>
    <w:rsid w:val="00842437"/>
    <w:rsid w:val="00842794"/>
    <w:rsid w:val="00842C2F"/>
    <w:rsid w:val="00842CD9"/>
    <w:rsid w:val="008435D3"/>
    <w:rsid w:val="00843937"/>
    <w:rsid w:val="00847048"/>
    <w:rsid w:val="0084770E"/>
    <w:rsid w:val="00847B06"/>
    <w:rsid w:val="00850856"/>
    <w:rsid w:val="00851586"/>
    <w:rsid w:val="008518FE"/>
    <w:rsid w:val="00853FD1"/>
    <w:rsid w:val="00854419"/>
    <w:rsid w:val="008555F4"/>
    <w:rsid w:val="0085659C"/>
    <w:rsid w:val="00856C6C"/>
    <w:rsid w:val="00856E19"/>
    <w:rsid w:val="0085707E"/>
    <w:rsid w:val="00860683"/>
    <w:rsid w:val="0086094C"/>
    <w:rsid w:val="00861C68"/>
    <w:rsid w:val="008621A8"/>
    <w:rsid w:val="00862F71"/>
    <w:rsid w:val="00864212"/>
    <w:rsid w:val="0086452B"/>
    <w:rsid w:val="00865025"/>
    <w:rsid w:val="00865ABC"/>
    <w:rsid w:val="00866ABD"/>
    <w:rsid w:val="008674F6"/>
    <w:rsid w:val="00867972"/>
    <w:rsid w:val="00870297"/>
    <w:rsid w:val="008708A0"/>
    <w:rsid w:val="008718FC"/>
    <w:rsid w:val="00872026"/>
    <w:rsid w:val="008728FE"/>
    <w:rsid w:val="00873ACC"/>
    <w:rsid w:val="008753C9"/>
    <w:rsid w:val="00875B3D"/>
    <w:rsid w:val="0087614C"/>
    <w:rsid w:val="008762D6"/>
    <w:rsid w:val="00876CF3"/>
    <w:rsid w:val="00876ECA"/>
    <w:rsid w:val="00877130"/>
    <w:rsid w:val="00877468"/>
    <w:rsid w:val="0087787D"/>
    <w:rsid w:val="0087792E"/>
    <w:rsid w:val="00880C02"/>
    <w:rsid w:val="00880F5C"/>
    <w:rsid w:val="008839DD"/>
    <w:rsid w:val="00883EAF"/>
    <w:rsid w:val="00885258"/>
    <w:rsid w:val="00885276"/>
    <w:rsid w:val="008873EF"/>
    <w:rsid w:val="00892B46"/>
    <w:rsid w:val="008949FC"/>
    <w:rsid w:val="00895529"/>
    <w:rsid w:val="00895DE1"/>
    <w:rsid w:val="008979AA"/>
    <w:rsid w:val="008A2195"/>
    <w:rsid w:val="008A30C3"/>
    <w:rsid w:val="008A3C23"/>
    <w:rsid w:val="008A4B03"/>
    <w:rsid w:val="008A5ACA"/>
    <w:rsid w:val="008A66C2"/>
    <w:rsid w:val="008A6EDD"/>
    <w:rsid w:val="008A70B8"/>
    <w:rsid w:val="008B093F"/>
    <w:rsid w:val="008B271A"/>
    <w:rsid w:val="008B2CCB"/>
    <w:rsid w:val="008B4C7B"/>
    <w:rsid w:val="008B4EBB"/>
    <w:rsid w:val="008B4ED0"/>
    <w:rsid w:val="008C0045"/>
    <w:rsid w:val="008C17F5"/>
    <w:rsid w:val="008C3BCB"/>
    <w:rsid w:val="008C49CC"/>
    <w:rsid w:val="008C5AB1"/>
    <w:rsid w:val="008C5BBA"/>
    <w:rsid w:val="008C5E20"/>
    <w:rsid w:val="008C7C88"/>
    <w:rsid w:val="008D068F"/>
    <w:rsid w:val="008D09DB"/>
    <w:rsid w:val="008D208D"/>
    <w:rsid w:val="008D3474"/>
    <w:rsid w:val="008D3633"/>
    <w:rsid w:val="008D4A44"/>
    <w:rsid w:val="008D54B0"/>
    <w:rsid w:val="008D55F5"/>
    <w:rsid w:val="008D619F"/>
    <w:rsid w:val="008D6263"/>
    <w:rsid w:val="008D69E9"/>
    <w:rsid w:val="008D7E1B"/>
    <w:rsid w:val="008E0645"/>
    <w:rsid w:val="008E1B66"/>
    <w:rsid w:val="008E2A1D"/>
    <w:rsid w:val="008E43ED"/>
    <w:rsid w:val="008E4C9D"/>
    <w:rsid w:val="008F0434"/>
    <w:rsid w:val="008F09BB"/>
    <w:rsid w:val="008F213B"/>
    <w:rsid w:val="008F28EE"/>
    <w:rsid w:val="008F471C"/>
    <w:rsid w:val="008F472B"/>
    <w:rsid w:val="008F4E12"/>
    <w:rsid w:val="008F594A"/>
    <w:rsid w:val="008F6CF5"/>
    <w:rsid w:val="008F6ED2"/>
    <w:rsid w:val="008F7494"/>
    <w:rsid w:val="00900214"/>
    <w:rsid w:val="00900638"/>
    <w:rsid w:val="00900A33"/>
    <w:rsid w:val="00902DE8"/>
    <w:rsid w:val="00903510"/>
    <w:rsid w:val="00904C7E"/>
    <w:rsid w:val="00905ADC"/>
    <w:rsid w:val="00905DD2"/>
    <w:rsid w:val="00906190"/>
    <w:rsid w:val="0090752A"/>
    <w:rsid w:val="00907AED"/>
    <w:rsid w:val="0091035B"/>
    <w:rsid w:val="00910F35"/>
    <w:rsid w:val="009110C0"/>
    <w:rsid w:val="00911209"/>
    <w:rsid w:val="00911F52"/>
    <w:rsid w:val="009128E4"/>
    <w:rsid w:val="009129F2"/>
    <w:rsid w:val="0091312F"/>
    <w:rsid w:val="00913142"/>
    <w:rsid w:val="00914C67"/>
    <w:rsid w:val="0091634C"/>
    <w:rsid w:val="00917D0E"/>
    <w:rsid w:val="009211CA"/>
    <w:rsid w:val="00922052"/>
    <w:rsid w:val="00924342"/>
    <w:rsid w:val="00924EA8"/>
    <w:rsid w:val="00924F6D"/>
    <w:rsid w:val="00925E30"/>
    <w:rsid w:val="0092670F"/>
    <w:rsid w:val="00932E93"/>
    <w:rsid w:val="00934056"/>
    <w:rsid w:val="009347A7"/>
    <w:rsid w:val="009349F3"/>
    <w:rsid w:val="00935142"/>
    <w:rsid w:val="009363C9"/>
    <w:rsid w:val="00937471"/>
    <w:rsid w:val="0093772C"/>
    <w:rsid w:val="009421D3"/>
    <w:rsid w:val="00942C17"/>
    <w:rsid w:val="00944A22"/>
    <w:rsid w:val="0094770C"/>
    <w:rsid w:val="00951BBC"/>
    <w:rsid w:val="00955170"/>
    <w:rsid w:val="00957A9F"/>
    <w:rsid w:val="0096366C"/>
    <w:rsid w:val="00963882"/>
    <w:rsid w:val="009648A5"/>
    <w:rsid w:val="00964D26"/>
    <w:rsid w:val="00966DF9"/>
    <w:rsid w:val="0097010C"/>
    <w:rsid w:val="0097025E"/>
    <w:rsid w:val="0097108E"/>
    <w:rsid w:val="00971AC8"/>
    <w:rsid w:val="00974FBC"/>
    <w:rsid w:val="0097561F"/>
    <w:rsid w:val="00975D5E"/>
    <w:rsid w:val="00982CDA"/>
    <w:rsid w:val="009838CF"/>
    <w:rsid w:val="00984BCD"/>
    <w:rsid w:val="00984FE4"/>
    <w:rsid w:val="00985AF0"/>
    <w:rsid w:val="00990BB7"/>
    <w:rsid w:val="00991AC4"/>
    <w:rsid w:val="0099213A"/>
    <w:rsid w:val="00993B51"/>
    <w:rsid w:val="00993C2B"/>
    <w:rsid w:val="009A00DF"/>
    <w:rsid w:val="009A0184"/>
    <w:rsid w:val="009A1F6E"/>
    <w:rsid w:val="009A20E2"/>
    <w:rsid w:val="009A3820"/>
    <w:rsid w:val="009A3904"/>
    <w:rsid w:val="009A505D"/>
    <w:rsid w:val="009A5331"/>
    <w:rsid w:val="009A5C69"/>
    <w:rsid w:val="009A70E1"/>
    <w:rsid w:val="009A73A8"/>
    <w:rsid w:val="009B0EE1"/>
    <w:rsid w:val="009B1625"/>
    <w:rsid w:val="009B16B5"/>
    <w:rsid w:val="009B16C0"/>
    <w:rsid w:val="009B2983"/>
    <w:rsid w:val="009B2DB9"/>
    <w:rsid w:val="009B2F2A"/>
    <w:rsid w:val="009B4F33"/>
    <w:rsid w:val="009B5289"/>
    <w:rsid w:val="009B53A5"/>
    <w:rsid w:val="009B5898"/>
    <w:rsid w:val="009B608F"/>
    <w:rsid w:val="009B62A7"/>
    <w:rsid w:val="009C184E"/>
    <w:rsid w:val="009C18E5"/>
    <w:rsid w:val="009C2F3A"/>
    <w:rsid w:val="009C3836"/>
    <w:rsid w:val="009C39E8"/>
    <w:rsid w:val="009C4482"/>
    <w:rsid w:val="009C65DC"/>
    <w:rsid w:val="009C705F"/>
    <w:rsid w:val="009C7D17"/>
    <w:rsid w:val="009D0208"/>
    <w:rsid w:val="009D04A1"/>
    <w:rsid w:val="009D1B3F"/>
    <w:rsid w:val="009D298A"/>
    <w:rsid w:val="009D3D92"/>
    <w:rsid w:val="009D4699"/>
    <w:rsid w:val="009D6FAB"/>
    <w:rsid w:val="009D7E55"/>
    <w:rsid w:val="009E1876"/>
    <w:rsid w:val="009E2149"/>
    <w:rsid w:val="009E453E"/>
    <w:rsid w:val="009E484E"/>
    <w:rsid w:val="009E52D0"/>
    <w:rsid w:val="009E58CA"/>
    <w:rsid w:val="009E5E61"/>
    <w:rsid w:val="009E71BF"/>
    <w:rsid w:val="009F02A8"/>
    <w:rsid w:val="009F24B1"/>
    <w:rsid w:val="009F2697"/>
    <w:rsid w:val="009F272B"/>
    <w:rsid w:val="009F347F"/>
    <w:rsid w:val="009F40FB"/>
    <w:rsid w:val="009F4B45"/>
    <w:rsid w:val="009F7390"/>
    <w:rsid w:val="00A0117F"/>
    <w:rsid w:val="00A01E59"/>
    <w:rsid w:val="00A05460"/>
    <w:rsid w:val="00A05693"/>
    <w:rsid w:val="00A07E73"/>
    <w:rsid w:val="00A10732"/>
    <w:rsid w:val="00A129BD"/>
    <w:rsid w:val="00A12D6B"/>
    <w:rsid w:val="00A134BF"/>
    <w:rsid w:val="00A14F5F"/>
    <w:rsid w:val="00A1692D"/>
    <w:rsid w:val="00A20409"/>
    <w:rsid w:val="00A21440"/>
    <w:rsid w:val="00A21E77"/>
    <w:rsid w:val="00A2203C"/>
    <w:rsid w:val="00A22FCB"/>
    <w:rsid w:val="00A24CFD"/>
    <w:rsid w:val="00A253DC"/>
    <w:rsid w:val="00A25B3B"/>
    <w:rsid w:val="00A26ABE"/>
    <w:rsid w:val="00A2738A"/>
    <w:rsid w:val="00A27A54"/>
    <w:rsid w:val="00A30AA4"/>
    <w:rsid w:val="00A32043"/>
    <w:rsid w:val="00A32C0F"/>
    <w:rsid w:val="00A34E31"/>
    <w:rsid w:val="00A36BB7"/>
    <w:rsid w:val="00A40127"/>
    <w:rsid w:val="00A4118B"/>
    <w:rsid w:val="00A41ED8"/>
    <w:rsid w:val="00A421E5"/>
    <w:rsid w:val="00A42337"/>
    <w:rsid w:val="00A42892"/>
    <w:rsid w:val="00A4297A"/>
    <w:rsid w:val="00A43084"/>
    <w:rsid w:val="00A438BE"/>
    <w:rsid w:val="00A45A4A"/>
    <w:rsid w:val="00A45E59"/>
    <w:rsid w:val="00A46F6B"/>
    <w:rsid w:val="00A472F1"/>
    <w:rsid w:val="00A47988"/>
    <w:rsid w:val="00A5237D"/>
    <w:rsid w:val="00A548F6"/>
    <w:rsid w:val="00A54B63"/>
    <w:rsid w:val="00A551E7"/>
    <w:rsid w:val="00A554A3"/>
    <w:rsid w:val="00A55C90"/>
    <w:rsid w:val="00A578AB"/>
    <w:rsid w:val="00A604B9"/>
    <w:rsid w:val="00A62AB6"/>
    <w:rsid w:val="00A62F8A"/>
    <w:rsid w:val="00A66052"/>
    <w:rsid w:val="00A66C4C"/>
    <w:rsid w:val="00A6757D"/>
    <w:rsid w:val="00A71897"/>
    <w:rsid w:val="00A71DD3"/>
    <w:rsid w:val="00A72046"/>
    <w:rsid w:val="00A7416A"/>
    <w:rsid w:val="00A758EA"/>
    <w:rsid w:val="00A778F9"/>
    <w:rsid w:val="00A77D2A"/>
    <w:rsid w:val="00A81588"/>
    <w:rsid w:val="00A8246C"/>
    <w:rsid w:val="00A82B13"/>
    <w:rsid w:val="00A82E9C"/>
    <w:rsid w:val="00A83103"/>
    <w:rsid w:val="00A832E3"/>
    <w:rsid w:val="00A87704"/>
    <w:rsid w:val="00A8771A"/>
    <w:rsid w:val="00A91937"/>
    <w:rsid w:val="00A91FDC"/>
    <w:rsid w:val="00A9434E"/>
    <w:rsid w:val="00A95425"/>
    <w:rsid w:val="00A95C50"/>
    <w:rsid w:val="00A95F85"/>
    <w:rsid w:val="00A97869"/>
    <w:rsid w:val="00AA0361"/>
    <w:rsid w:val="00AA1946"/>
    <w:rsid w:val="00AA2C5D"/>
    <w:rsid w:val="00AA3AD6"/>
    <w:rsid w:val="00AA41BC"/>
    <w:rsid w:val="00AA5306"/>
    <w:rsid w:val="00AA543F"/>
    <w:rsid w:val="00AA63D7"/>
    <w:rsid w:val="00AA7331"/>
    <w:rsid w:val="00AB036C"/>
    <w:rsid w:val="00AB074C"/>
    <w:rsid w:val="00AB10FC"/>
    <w:rsid w:val="00AB210C"/>
    <w:rsid w:val="00AB2E94"/>
    <w:rsid w:val="00AB4C37"/>
    <w:rsid w:val="00AB5333"/>
    <w:rsid w:val="00AB62E4"/>
    <w:rsid w:val="00AB6543"/>
    <w:rsid w:val="00AB6E67"/>
    <w:rsid w:val="00AB79A6"/>
    <w:rsid w:val="00AB79F6"/>
    <w:rsid w:val="00AC1CCA"/>
    <w:rsid w:val="00AC271A"/>
    <w:rsid w:val="00AC37E7"/>
    <w:rsid w:val="00AC4850"/>
    <w:rsid w:val="00AC548E"/>
    <w:rsid w:val="00AC6EAD"/>
    <w:rsid w:val="00AC74C0"/>
    <w:rsid w:val="00AD1D00"/>
    <w:rsid w:val="00AD1D44"/>
    <w:rsid w:val="00AD3774"/>
    <w:rsid w:val="00AD42BE"/>
    <w:rsid w:val="00AD4BC6"/>
    <w:rsid w:val="00AD56D9"/>
    <w:rsid w:val="00AE0117"/>
    <w:rsid w:val="00AE0A70"/>
    <w:rsid w:val="00AE0D17"/>
    <w:rsid w:val="00AE1717"/>
    <w:rsid w:val="00AE2010"/>
    <w:rsid w:val="00AE247B"/>
    <w:rsid w:val="00AE414F"/>
    <w:rsid w:val="00AE6935"/>
    <w:rsid w:val="00AE7797"/>
    <w:rsid w:val="00AE783F"/>
    <w:rsid w:val="00AE7EAF"/>
    <w:rsid w:val="00AF0366"/>
    <w:rsid w:val="00AF1DF1"/>
    <w:rsid w:val="00AF34D2"/>
    <w:rsid w:val="00AF4DF4"/>
    <w:rsid w:val="00AF5DB9"/>
    <w:rsid w:val="00AF66C3"/>
    <w:rsid w:val="00B00A44"/>
    <w:rsid w:val="00B01311"/>
    <w:rsid w:val="00B01B6A"/>
    <w:rsid w:val="00B049EA"/>
    <w:rsid w:val="00B066D7"/>
    <w:rsid w:val="00B069B4"/>
    <w:rsid w:val="00B06D4E"/>
    <w:rsid w:val="00B076AE"/>
    <w:rsid w:val="00B100DF"/>
    <w:rsid w:val="00B13023"/>
    <w:rsid w:val="00B14B9E"/>
    <w:rsid w:val="00B16DB5"/>
    <w:rsid w:val="00B17971"/>
    <w:rsid w:val="00B20AD1"/>
    <w:rsid w:val="00B217BB"/>
    <w:rsid w:val="00B23DF2"/>
    <w:rsid w:val="00B25D5D"/>
    <w:rsid w:val="00B26FDA"/>
    <w:rsid w:val="00B274DE"/>
    <w:rsid w:val="00B308D2"/>
    <w:rsid w:val="00B30C32"/>
    <w:rsid w:val="00B31B09"/>
    <w:rsid w:val="00B3263B"/>
    <w:rsid w:val="00B32704"/>
    <w:rsid w:val="00B33351"/>
    <w:rsid w:val="00B33B78"/>
    <w:rsid w:val="00B33B91"/>
    <w:rsid w:val="00B40136"/>
    <w:rsid w:val="00B408EC"/>
    <w:rsid w:val="00B42416"/>
    <w:rsid w:val="00B436C6"/>
    <w:rsid w:val="00B43C54"/>
    <w:rsid w:val="00B44D08"/>
    <w:rsid w:val="00B4550A"/>
    <w:rsid w:val="00B47B59"/>
    <w:rsid w:val="00B50BC2"/>
    <w:rsid w:val="00B51DFD"/>
    <w:rsid w:val="00B532A6"/>
    <w:rsid w:val="00B5353A"/>
    <w:rsid w:val="00B537DA"/>
    <w:rsid w:val="00B53F81"/>
    <w:rsid w:val="00B5493C"/>
    <w:rsid w:val="00B55336"/>
    <w:rsid w:val="00B55590"/>
    <w:rsid w:val="00B569E6"/>
    <w:rsid w:val="00B56C2B"/>
    <w:rsid w:val="00B600ED"/>
    <w:rsid w:val="00B606D3"/>
    <w:rsid w:val="00B60999"/>
    <w:rsid w:val="00B63574"/>
    <w:rsid w:val="00B63729"/>
    <w:rsid w:val="00B63F42"/>
    <w:rsid w:val="00B65BD3"/>
    <w:rsid w:val="00B66B3F"/>
    <w:rsid w:val="00B70469"/>
    <w:rsid w:val="00B7057F"/>
    <w:rsid w:val="00B70F7E"/>
    <w:rsid w:val="00B71195"/>
    <w:rsid w:val="00B72AD6"/>
    <w:rsid w:val="00B72CFE"/>
    <w:rsid w:val="00B72DD8"/>
    <w:rsid w:val="00B72E09"/>
    <w:rsid w:val="00B73ABF"/>
    <w:rsid w:val="00B74A16"/>
    <w:rsid w:val="00B7512A"/>
    <w:rsid w:val="00B75930"/>
    <w:rsid w:val="00B7718A"/>
    <w:rsid w:val="00B77385"/>
    <w:rsid w:val="00B7792B"/>
    <w:rsid w:val="00B809CE"/>
    <w:rsid w:val="00B814E3"/>
    <w:rsid w:val="00B81B07"/>
    <w:rsid w:val="00B82791"/>
    <w:rsid w:val="00B82C8A"/>
    <w:rsid w:val="00B830BF"/>
    <w:rsid w:val="00B8535E"/>
    <w:rsid w:val="00B853DC"/>
    <w:rsid w:val="00B86C31"/>
    <w:rsid w:val="00B9187E"/>
    <w:rsid w:val="00B93448"/>
    <w:rsid w:val="00B93506"/>
    <w:rsid w:val="00B947AB"/>
    <w:rsid w:val="00B96358"/>
    <w:rsid w:val="00B96764"/>
    <w:rsid w:val="00B97401"/>
    <w:rsid w:val="00B97480"/>
    <w:rsid w:val="00B9763B"/>
    <w:rsid w:val="00B97CD6"/>
    <w:rsid w:val="00B97E2C"/>
    <w:rsid w:val="00BA0260"/>
    <w:rsid w:val="00BA0633"/>
    <w:rsid w:val="00BA07C3"/>
    <w:rsid w:val="00BA1028"/>
    <w:rsid w:val="00BA1C38"/>
    <w:rsid w:val="00BA202A"/>
    <w:rsid w:val="00BA26E3"/>
    <w:rsid w:val="00BA2AA3"/>
    <w:rsid w:val="00BA46BF"/>
    <w:rsid w:val="00BA6C82"/>
    <w:rsid w:val="00BA7353"/>
    <w:rsid w:val="00BB00F9"/>
    <w:rsid w:val="00BB0919"/>
    <w:rsid w:val="00BB0A9F"/>
    <w:rsid w:val="00BB0E86"/>
    <w:rsid w:val="00BB1061"/>
    <w:rsid w:val="00BB4050"/>
    <w:rsid w:val="00BB42E4"/>
    <w:rsid w:val="00BB4956"/>
    <w:rsid w:val="00BB4AF2"/>
    <w:rsid w:val="00BB54B1"/>
    <w:rsid w:val="00BB571D"/>
    <w:rsid w:val="00BB757C"/>
    <w:rsid w:val="00BC2657"/>
    <w:rsid w:val="00BC27E1"/>
    <w:rsid w:val="00BC3C4D"/>
    <w:rsid w:val="00BC7EFC"/>
    <w:rsid w:val="00BD0A80"/>
    <w:rsid w:val="00BD0E60"/>
    <w:rsid w:val="00BD2FCE"/>
    <w:rsid w:val="00BD3A12"/>
    <w:rsid w:val="00BD53E8"/>
    <w:rsid w:val="00BD603A"/>
    <w:rsid w:val="00BD64CA"/>
    <w:rsid w:val="00BE0958"/>
    <w:rsid w:val="00BE1719"/>
    <w:rsid w:val="00BE2904"/>
    <w:rsid w:val="00BE2B2F"/>
    <w:rsid w:val="00BE534D"/>
    <w:rsid w:val="00BE5E53"/>
    <w:rsid w:val="00BE65A2"/>
    <w:rsid w:val="00BE76E4"/>
    <w:rsid w:val="00BE7954"/>
    <w:rsid w:val="00BE7F3F"/>
    <w:rsid w:val="00BF0C69"/>
    <w:rsid w:val="00BF1F93"/>
    <w:rsid w:val="00BF2D9E"/>
    <w:rsid w:val="00BF3DA4"/>
    <w:rsid w:val="00BF4AC5"/>
    <w:rsid w:val="00BF629B"/>
    <w:rsid w:val="00BF6379"/>
    <w:rsid w:val="00BF655C"/>
    <w:rsid w:val="00BF667F"/>
    <w:rsid w:val="00BF6CF6"/>
    <w:rsid w:val="00BF71E6"/>
    <w:rsid w:val="00BF75F4"/>
    <w:rsid w:val="00BF7730"/>
    <w:rsid w:val="00BF78B6"/>
    <w:rsid w:val="00C0060C"/>
    <w:rsid w:val="00C01503"/>
    <w:rsid w:val="00C022E2"/>
    <w:rsid w:val="00C03130"/>
    <w:rsid w:val="00C04A43"/>
    <w:rsid w:val="00C05D7F"/>
    <w:rsid w:val="00C063D9"/>
    <w:rsid w:val="00C06C28"/>
    <w:rsid w:val="00C07427"/>
    <w:rsid w:val="00C075EF"/>
    <w:rsid w:val="00C11303"/>
    <w:rsid w:val="00C11854"/>
    <w:rsid w:val="00C11E83"/>
    <w:rsid w:val="00C13EB7"/>
    <w:rsid w:val="00C1494A"/>
    <w:rsid w:val="00C151F8"/>
    <w:rsid w:val="00C157A1"/>
    <w:rsid w:val="00C16468"/>
    <w:rsid w:val="00C1667F"/>
    <w:rsid w:val="00C16BEE"/>
    <w:rsid w:val="00C16D3D"/>
    <w:rsid w:val="00C1720D"/>
    <w:rsid w:val="00C2159F"/>
    <w:rsid w:val="00C22179"/>
    <w:rsid w:val="00C233A7"/>
    <w:rsid w:val="00C233B5"/>
    <w:rsid w:val="00C235F4"/>
    <w:rsid w:val="00C2378A"/>
    <w:rsid w:val="00C252C5"/>
    <w:rsid w:val="00C26744"/>
    <w:rsid w:val="00C30221"/>
    <w:rsid w:val="00C304B5"/>
    <w:rsid w:val="00C319CE"/>
    <w:rsid w:val="00C31E57"/>
    <w:rsid w:val="00C378A1"/>
    <w:rsid w:val="00C37F90"/>
    <w:rsid w:val="00C417C8"/>
    <w:rsid w:val="00C434F3"/>
    <w:rsid w:val="00C44D63"/>
    <w:rsid w:val="00C453BE"/>
    <w:rsid w:val="00C45941"/>
    <w:rsid w:val="00C4651C"/>
    <w:rsid w:val="00C46894"/>
    <w:rsid w:val="00C50874"/>
    <w:rsid w:val="00C50F47"/>
    <w:rsid w:val="00C53D1A"/>
    <w:rsid w:val="00C53D91"/>
    <w:rsid w:val="00C5508C"/>
    <w:rsid w:val="00C555A5"/>
    <w:rsid w:val="00C5682F"/>
    <w:rsid w:val="00C5792C"/>
    <w:rsid w:val="00C57E88"/>
    <w:rsid w:val="00C621D6"/>
    <w:rsid w:val="00C63703"/>
    <w:rsid w:val="00C659D0"/>
    <w:rsid w:val="00C66205"/>
    <w:rsid w:val="00C70250"/>
    <w:rsid w:val="00C70B7A"/>
    <w:rsid w:val="00C71828"/>
    <w:rsid w:val="00C719A8"/>
    <w:rsid w:val="00C726DB"/>
    <w:rsid w:val="00C72EC5"/>
    <w:rsid w:val="00C744B3"/>
    <w:rsid w:val="00C749F1"/>
    <w:rsid w:val="00C7521E"/>
    <w:rsid w:val="00C75907"/>
    <w:rsid w:val="00C772F8"/>
    <w:rsid w:val="00C80B8A"/>
    <w:rsid w:val="00C81732"/>
    <w:rsid w:val="00C82D86"/>
    <w:rsid w:val="00C86123"/>
    <w:rsid w:val="00C87329"/>
    <w:rsid w:val="00C907C9"/>
    <w:rsid w:val="00C90D07"/>
    <w:rsid w:val="00C90D34"/>
    <w:rsid w:val="00C90E89"/>
    <w:rsid w:val="00C967E5"/>
    <w:rsid w:val="00C97C99"/>
    <w:rsid w:val="00CA0F1F"/>
    <w:rsid w:val="00CA0F41"/>
    <w:rsid w:val="00CA20BD"/>
    <w:rsid w:val="00CA30F4"/>
    <w:rsid w:val="00CA5A14"/>
    <w:rsid w:val="00CA5D05"/>
    <w:rsid w:val="00CA6431"/>
    <w:rsid w:val="00CB0128"/>
    <w:rsid w:val="00CB075D"/>
    <w:rsid w:val="00CB258D"/>
    <w:rsid w:val="00CB33E9"/>
    <w:rsid w:val="00CB3417"/>
    <w:rsid w:val="00CB4B8D"/>
    <w:rsid w:val="00CB4CD2"/>
    <w:rsid w:val="00CB5D28"/>
    <w:rsid w:val="00CB69A1"/>
    <w:rsid w:val="00CB78AE"/>
    <w:rsid w:val="00CC03B4"/>
    <w:rsid w:val="00CC05F6"/>
    <w:rsid w:val="00CC0659"/>
    <w:rsid w:val="00CC0DDA"/>
    <w:rsid w:val="00CC2C40"/>
    <w:rsid w:val="00CC39D4"/>
    <w:rsid w:val="00CD0355"/>
    <w:rsid w:val="00CD064E"/>
    <w:rsid w:val="00CD0E8E"/>
    <w:rsid w:val="00CD2220"/>
    <w:rsid w:val="00CD335F"/>
    <w:rsid w:val="00CD35FF"/>
    <w:rsid w:val="00CD4F04"/>
    <w:rsid w:val="00CD5F2B"/>
    <w:rsid w:val="00CD684F"/>
    <w:rsid w:val="00CE050C"/>
    <w:rsid w:val="00CE119D"/>
    <w:rsid w:val="00CE2061"/>
    <w:rsid w:val="00CE2490"/>
    <w:rsid w:val="00CE3DD6"/>
    <w:rsid w:val="00CE568A"/>
    <w:rsid w:val="00CE573D"/>
    <w:rsid w:val="00CE5B97"/>
    <w:rsid w:val="00CE66A5"/>
    <w:rsid w:val="00CE7B31"/>
    <w:rsid w:val="00CF1256"/>
    <w:rsid w:val="00CF2BA5"/>
    <w:rsid w:val="00CF4737"/>
    <w:rsid w:val="00CF612E"/>
    <w:rsid w:val="00CF6966"/>
    <w:rsid w:val="00CF6A07"/>
    <w:rsid w:val="00CF6D36"/>
    <w:rsid w:val="00D0086E"/>
    <w:rsid w:val="00D02CC8"/>
    <w:rsid w:val="00D02E16"/>
    <w:rsid w:val="00D03F53"/>
    <w:rsid w:val="00D045A2"/>
    <w:rsid w:val="00D047E8"/>
    <w:rsid w:val="00D06143"/>
    <w:rsid w:val="00D06623"/>
    <w:rsid w:val="00D0777B"/>
    <w:rsid w:val="00D07976"/>
    <w:rsid w:val="00D07C6F"/>
    <w:rsid w:val="00D10063"/>
    <w:rsid w:val="00D109FA"/>
    <w:rsid w:val="00D13001"/>
    <w:rsid w:val="00D13E77"/>
    <w:rsid w:val="00D14930"/>
    <w:rsid w:val="00D14C6B"/>
    <w:rsid w:val="00D161E4"/>
    <w:rsid w:val="00D1654F"/>
    <w:rsid w:val="00D17367"/>
    <w:rsid w:val="00D17966"/>
    <w:rsid w:val="00D17C53"/>
    <w:rsid w:val="00D21D8C"/>
    <w:rsid w:val="00D2432C"/>
    <w:rsid w:val="00D25619"/>
    <w:rsid w:val="00D25D13"/>
    <w:rsid w:val="00D25DBB"/>
    <w:rsid w:val="00D2635D"/>
    <w:rsid w:val="00D269AE"/>
    <w:rsid w:val="00D319D7"/>
    <w:rsid w:val="00D32E66"/>
    <w:rsid w:val="00D353CF"/>
    <w:rsid w:val="00D36044"/>
    <w:rsid w:val="00D36C64"/>
    <w:rsid w:val="00D37782"/>
    <w:rsid w:val="00D43A0D"/>
    <w:rsid w:val="00D44C79"/>
    <w:rsid w:val="00D4607A"/>
    <w:rsid w:val="00D46ECD"/>
    <w:rsid w:val="00D5536F"/>
    <w:rsid w:val="00D55634"/>
    <w:rsid w:val="00D5674C"/>
    <w:rsid w:val="00D56935"/>
    <w:rsid w:val="00D62B88"/>
    <w:rsid w:val="00D63318"/>
    <w:rsid w:val="00D64654"/>
    <w:rsid w:val="00D64656"/>
    <w:rsid w:val="00D65755"/>
    <w:rsid w:val="00D65797"/>
    <w:rsid w:val="00D70736"/>
    <w:rsid w:val="00D70D0A"/>
    <w:rsid w:val="00D70F47"/>
    <w:rsid w:val="00D716BA"/>
    <w:rsid w:val="00D744A7"/>
    <w:rsid w:val="00D758C6"/>
    <w:rsid w:val="00D75D6B"/>
    <w:rsid w:val="00D7612F"/>
    <w:rsid w:val="00D76DB9"/>
    <w:rsid w:val="00D76EDA"/>
    <w:rsid w:val="00D77142"/>
    <w:rsid w:val="00D85E11"/>
    <w:rsid w:val="00D86A68"/>
    <w:rsid w:val="00D87FF7"/>
    <w:rsid w:val="00D9021D"/>
    <w:rsid w:val="00D90C10"/>
    <w:rsid w:val="00D9197E"/>
    <w:rsid w:val="00D92E96"/>
    <w:rsid w:val="00D95C0C"/>
    <w:rsid w:val="00D95C45"/>
    <w:rsid w:val="00D95F3C"/>
    <w:rsid w:val="00D965EB"/>
    <w:rsid w:val="00D97E06"/>
    <w:rsid w:val="00DA0CDC"/>
    <w:rsid w:val="00DA1262"/>
    <w:rsid w:val="00DA258C"/>
    <w:rsid w:val="00DA26C7"/>
    <w:rsid w:val="00DA2AD6"/>
    <w:rsid w:val="00DA3195"/>
    <w:rsid w:val="00DA3308"/>
    <w:rsid w:val="00DA4150"/>
    <w:rsid w:val="00DA4345"/>
    <w:rsid w:val="00DA5D0E"/>
    <w:rsid w:val="00DA5FA4"/>
    <w:rsid w:val="00DA649D"/>
    <w:rsid w:val="00DB0E44"/>
    <w:rsid w:val="00DB11D1"/>
    <w:rsid w:val="00DB2C44"/>
    <w:rsid w:val="00DB34C6"/>
    <w:rsid w:val="00DB37C7"/>
    <w:rsid w:val="00DB59BE"/>
    <w:rsid w:val="00DB7DC4"/>
    <w:rsid w:val="00DD1FD7"/>
    <w:rsid w:val="00DD27DF"/>
    <w:rsid w:val="00DD3971"/>
    <w:rsid w:val="00DD4DB2"/>
    <w:rsid w:val="00DD551D"/>
    <w:rsid w:val="00DD5856"/>
    <w:rsid w:val="00DD5F9D"/>
    <w:rsid w:val="00DD6A27"/>
    <w:rsid w:val="00DD6A86"/>
    <w:rsid w:val="00DD7666"/>
    <w:rsid w:val="00DE07C2"/>
    <w:rsid w:val="00DE07FA"/>
    <w:rsid w:val="00DE09B5"/>
    <w:rsid w:val="00DE204E"/>
    <w:rsid w:val="00DE20DB"/>
    <w:rsid w:val="00DE223B"/>
    <w:rsid w:val="00DE2B5A"/>
    <w:rsid w:val="00DE3330"/>
    <w:rsid w:val="00DE484C"/>
    <w:rsid w:val="00DE4B37"/>
    <w:rsid w:val="00DE5CAF"/>
    <w:rsid w:val="00DE64AC"/>
    <w:rsid w:val="00DF0154"/>
    <w:rsid w:val="00DF1148"/>
    <w:rsid w:val="00DF1383"/>
    <w:rsid w:val="00DF13BB"/>
    <w:rsid w:val="00DF1A6E"/>
    <w:rsid w:val="00DF2DDE"/>
    <w:rsid w:val="00DF3BB2"/>
    <w:rsid w:val="00DF4287"/>
    <w:rsid w:val="00DF6210"/>
    <w:rsid w:val="00DF6B31"/>
    <w:rsid w:val="00DF77C8"/>
    <w:rsid w:val="00DF7E73"/>
    <w:rsid w:val="00E00CED"/>
    <w:rsid w:val="00E01413"/>
    <w:rsid w:val="00E01667"/>
    <w:rsid w:val="00E01A74"/>
    <w:rsid w:val="00E01E25"/>
    <w:rsid w:val="00E02F02"/>
    <w:rsid w:val="00E04DFC"/>
    <w:rsid w:val="00E053CB"/>
    <w:rsid w:val="00E0779C"/>
    <w:rsid w:val="00E077F9"/>
    <w:rsid w:val="00E10344"/>
    <w:rsid w:val="00E10932"/>
    <w:rsid w:val="00E125F9"/>
    <w:rsid w:val="00E1279B"/>
    <w:rsid w:val="00E132BF"/>
    <w:rsid w:val="00E16ADA"/>
    <w:rsid w:val="00E20173"/>
    <w:rsid w:val="00E20287"/>
    <w:rsid w:val="00E20465"/>
    <w:rsid w:val="00E20661"/>
    <w:rsid w:val="00E2276E"/>
    <w:rsid w:val="00E23A28"/>
    <w:rsid w:val="00E252F7"/>
    <w:rsid w:val="00E25738"/>
    <w:rsid w:val="00E2650B"/>
    <w:rsid w:val="00E27286"/>
    <w:rsid w:val="00E272A3"/>
    <w:rsid w:val="00E27469"/>
    <w:rsid w:val="00E279AE"/>
    <w:rsid w:val="00E31977"/>
    <w:rsid w:val="00E32608"/>
    <w:rsid w:val="00E334E0"/>
    <w:rsid w:val="00E3392B"/>
    <w:rsid w:val="00E342BD"/>
    <w:rsid w:val="00E3536B"/>
    <w:rsid w:val="00E36209"/>
    <w:rsid w:val="00E37AF9"/>
    <w:rsid w:val="00E401F1"/>
    <w:rsid w:val="00E40BB5"/>
    <w:rsid w:val="00E420BB"/>
    <w:rsid w:val="00E42EF7"/>
    <w:rsid w:val="00E45A02"/>
    <w:rsid w:val="00E45BBA"/>
    <w:rsid w:val="00E466DA"/>
    <w:rsid w:val="00E50DF6"/>
    <w:rsid w:val="00E51D2A"/>
    <w:rsid w:val="00E52234"/>
    <w:rsid w:val="00E54227"/>
    <w:rsid w:val="00E5636E"/>
    <w:rsid w:val="00E564A2"/>
    <w:rsid w:val="00E57C5B"/>
    <w:rsid w:val="00E610E7"/>
    <w:rsid w:val="00E61A9C"/>
    <w:rsid w:val="00E6336D"/>
    <w:rsid w:val="00E6366C"/>
    <w:rsid w:val="00E64EFD"/>
    <w:rsid w:val="00E668EA"/>
    <w:rsid w:val="00E67A27"/>
    <w:rsid w:val="00E70165"/>
    <w:rsid w:val="00E7027A"/>
    <w:rsid w:val="00E704B9"/>
    <w:rsid w:val="00E71800"/>
    <w:rsid w:val="00E728ED"/>
    <w:rsid w:val="00E72D06"/>
    <w:rsid w:val="00E73BBD"/>
    <w:rsid w:val="00E752D3"/>
    <w:rsid w:val="00E7530F"/>
    <w:rsid w:val="00E75E55"/>
    <w:rsid w:val="00E7664A"/>
    <w:rsid w:val="00E80DB4"/>
    <w:rsid w:val="00E81C46"/>
    <w:rsid w:val="00E833E3"/>
    <w:rsid w:val="00E83745"/>
    <w:rsid w:val="00E83D3A"/>
    <w:rsid w:val="00E864E7"/>
    <w:rsid w:val="00E8776A"/>
    <w:rsid w:val="00E87DE5"/>
    <w:rsid w:val="00E91000"/>
    <w:rsid w:val="00E92651"/>
    <w:rsid w:val="00E92722"/>
    <w:rsid w:val="00E93A2B"/>
    <w:rsid w:val="00E9406F"/>
    <w:rsid w:val="00E94652"/>
    <w:rsid w:val="00E958E0"/>
    <w:rsid w:val="00E965C5"/>
    <w:rsid w:val="00E96A3A"/>
    <w:rsid w:val="00E97402"/>
    <w:rsid w:val="00E97B99"/>
    <w:rsid w:val="00EA0FED"/>
    <w:rsid w:val="00EA12E0"/>
    <w:rsid w:val="00EA2093"/>
    <w:rsid w:val="00EA29A4"/>
    <w:rsid w:val="00EA2D67"/>
    <w:rsid w:val="00EA333E"/>
    <w:rsid w:val="00EA6D1F"/>
    <w:rsid w:val="00EB0EF2"/>
    <w:rsid w:val="00EB130A"/>
    <w:rsid w:val="00EB19DD"/>
    <w:rsid w:val="00EB1AF6"/>
    <w:rsid w:val="00EB1D50"/>
    <w:rsid w:val="00EB2E9D"/>
    <w:rsid w:val="00EB3246"/>
    <w:rsid w:val="00EB3BA8"/>
    <w:rsid w:val="00EB4537"/>
    <w:rsid w:val="00EB56C3"/>
    <w:rsid w:val="00EB5D5D"/>
    <w:rsid w:val="00EC1FA3"/>
    <w:rsid w:val="00EC230D"/>
    <w:rsid w:val="00EC2CCC"/>
    <w:rsid w:val="00EC30DB"/>
    <w:rsid w:val="00EC3268"/>
    <w:rsid w:val="00EC36F2"/>
    <w:rsid w:val="00EC3905"/>
    <w:rsid w:val="00EC3CCF"/>
    <w:rsid w:val="00EC4AE9"/>
    <w:rsid w:val="00EC7F25"/>
    <w:rsid w:val="00ED0031"/>
    <w:rsid w:val="00ED0233"/>
    <w:rsid w:val="00ED053B"/>
    <w:rsid w:val="00ED1E14"/>
    <w:rsid w:val="00ED264B"/>
    <w:rsid w:val="00ED4ED7"/>
    <w:rsid w:val="00ED7EA4"/>
    <w:rsid w:val="00EE111E"/>
    <w:rsid w:val="00EE40DB"/>
    <w:rsid w:val="00EE518A"/>
    <w:rsid w:val="00EE5291"/>
    <w:rsid w:val="00EE5C3B"/>
    <w:rsid w:val="00EE6FFC"/>
    <w:rsid w:val="00EE7B4A"/>
    <w:rsid w:val="00EE7E26"/>
    <w:rsid w:val="00EF004E"/>
    <w:rsid w:val="00EF010A"/>
    <w:rsid w:val="00EF0C6C"/>
    <w:rsid w:val="00EF10AC"/>
    <w:rsid w:val="00EF11D6"/>
    <w:rsid w:val="00EF20AE"/>
    <w:rsid w:val="00EF25FE"/>
    <w:rsid w:val="00EF454E"/>
    <w:rsid w:val="00EF4574"/>
    <w:rsid w:val="00EF4701"/>
    <w:rsid w:val="00EF55ED"/>
    <w:rsid w:val="00EF564E"/>
    <w:rsid w:val="00EF5F96"/>
    <w:rsid w:val="00EF6971"/>
    <w:rsid w:val="00EF759D"/>
    <w:rsid w:val="00F026EE"/>
    <w:rsid w:val="00F02CE8"/>
    <w:rsid w:val="00F02DF4"/>
    <w:rsid w:val="00F03230"/>
    <w:rsid w:val="00F033E8"/>
    <w:rsid w:val="00F04A69"/>
    <w:rsid w:val="00F053CF"/>
    <w:rsid w:val="00F07FEC"/>
    <w:rsid w:val="00F101EA"/>
    <w:rsid w:val="00F10768"/>
    <w:rsid w:val="00F107A9"/>
    <w:rsid w:val="00F1099B"/>
    <w:rsid w:val="00F15876"/>
    <w:rsid w:val="00F160F8"/>
    <w:rsid w:val="00F17333"/>
    <w:rsid w:val="00F17432"/>
    <w:rsid w:val="00F22198"/>
    <w:rsid w:val="00F22920"/>
    <w:rsid w:val="00F238B3"/>
    <w:rsid w:val="00F241C7"/>
    <w:rsid w:val="00F24A19"/>
    <w:rsid w:val="00F26BDA"/>
    <w:rsid w:val="00F27771"/>
    <w:rsid w:val="00F30350"/>
    <w:rsid w:val="00F30C17"/>
    <w:rsid w:val="00F30FDF"/>
    <w:rsid w:val="00F31211"/>
    <w:rsid w:val="00F32137"/>
    <w:rsid w:val="00F32AC4"/>
    <w:rsid w:val="00F32EB9"/>
    <w:rsid w:val="00F33D49"/>
    <w:rsid w:val="00F3427E"/>
    <w:rsid w:val="00F3481E"/>
    <w:rsid w:val="00F41A00"/>
    <w:rsid w:val="00F41A70"/>
    <w:rsid w:val="00F424C0"/>
    <w:rsid w:val="00F445D7"/>
    <w:rsid w:val="00F44AE8"/>
    <w:rsid w:val="00F50BEA"/>
    <w:rsid w:val="00F51A0D"/>
    <w:rsid w:val="00F53C36"/>
    <w:rsid w:val="00F568D5"/>
    <w:rsid w:val="00F577F6"/>
    <w:rsid w:val="00F60E95"/>
    <w:rsid w:val="00F61A9C"/>
    <w:rsid w:val="00F63409"/>
    <w:rsid w:val="00F63D61"/>
    <w:rsid w:val="00F645CF"/>
    <w:rsid w:val="00F64BAF"/>
    <w:rsid w:val="00F65266"/>
    <w:rsid w:val="00F658BB"/>
    <w:rsid w:val="00F658EF"/>
    <w:rsid w:val="00F66048"/>
    <w:rsid w:val="00F662C2"/>
    <w:rsid w:val="00F7019F"/>
    <w:rsid w:val="00F70CF6"/>
    <w:rsid w:val="00F70D88"/>
    <w:rsid w:val="00F72DB1"/>
    <w:rsid w:val="00F72F70"/>
    <w:rsid w:val="00F74FB2"/>
    <w:rsid w:val="00F751E1"/>
    <w:rsid w:val="00F75EAD"/>
    <w:rsid w:val="00F76A28"/>
    <w:rsid w:val="00F777D5"/>
    <w:rsid w:val="00F80578"/>
    <w:rsid w:val="00F806C6"/>
    <w:rsid w:val="00F81DB3"/>
    <w:rsid w:val="00F85759"/>
    <w:rsid w:val="00F86E43"/>
    <w:rsid w:val="00F8708B"/>
    <w:rsid w:val="00F932B6"/>
    <w:rsid w:val="00F94C48"/>
    <w:rsid w:val="00F956A4"/>
    <w:rsid w:val="00FA2670"/>
    <w:rsid w:val="00FA3861"/>
    <w:rsid w:val="00FA6834"/>
    <w:rsid w:val="00FA6BC1"/>
    <w:rsid w:val="00FA79CC"/>
    <w:rsid w:val="00FB2DDB"/>
    <w:rsid w:val="00FB2FF9"/>
    <w:rsid w:val="00FB35A8"/>
    <w:rsid w:val="00FB4EB6"/>
    <w:rsid w:val="00FB6A6B"/>
    <w:rsid w:val="00FB6D7B"/>
    <w:rsid w:val="00FB71F2"/>
    <w:rsid w:val="00FB7533"/>
    <w:rsid w:val="00FB77DB"/>
    <w:rsid w:val="00FC0B67"/>
    <w:rsid w:val="00FC0B7B"/>
    <w:rsid w:val="00FC1FAF"/>
    <w:rsid w:val="00FC23F9"/>
    <w:rsid w:val="00FC2A45"/>
    <w:rsid w:val="00FC4231"/>
    <w:rsid w:val="00FC4A93"/>
    <w:rsid w:val="00FC4BA5"/>
    <w:rsid w:val="00FC4CF9"/>
    <w:rsid w:val="00FC4DEA"/>
    <w:rsid w:val="00FC5A43"/>
    <w:rsid w:val="00FC75E4"/>
    <w:rsid w:val="00FC7B5C"/>
    <w:rsid w:val="00FC7ECE"/>
    <w:rsid w:val="00FD0838"/>
    <w:rsid w:val="00FD0E20"/>
    <w:rsid w:val="00FD347F"/>
    <w:rsid w:val="00FD3A4D"/>
    <w:rsid w:val="00FD4086"/>
    <w:rsid w:val="00FD626C"/>
    <w:rsid w:val="00FD69DF"/>
    <w:rsid w:val="00FD72A3"/>
    <w:rsid w:val="00FE01FD"/>
    <w:rsid w:val="00FE069D"/>
    <w:rsid w:val="00FE1010"/>
    <w:rsid w:val="00FE22B8"/>
    <w:rsid w:val="00FE28F2"/>
    <w:rsid w:val="00FE2F89"/>
    <w:rsid w:val="00FE32F2"/>
    <w:rsid w:val="00FE4FEF"/>
    <w:rsid w:val="00FE698E"/>
    <w:rsid w:val="00FE7100"/>
    <w:rsid w:val="00FE7D65"/>
    <w:rsid w:val="00FE7F39"/>
    <w:rsid w:val="00FF1186"/>
    <w:rsid w:val="00FF158D"/>
    <w:rsid w:val="00FF1646"/>
    <w:rsid w:val="00FF1A5F"/>
    <w:rsid w:val="00FF247F"/>
    <w:rsid w:val="00FF30E8"/>
    <w:rsid w:val="00FF5992"/>
    <w:rsid w:val="00FF5C0F"/>
    <w:rsid w:val="04478160"/>
    <w:rsid w:val="0571EB50"/>
    <w:rsid w:val="116342BD"/>
    <w:rsid w:val="2134EC29"/>
    <w:rsid w:val="21FEACF8"/>
    <w:rsid w:val="38C78726"/>
    <w:rsid w:val="4FC5DA11"/>
    <w:rsid w:val="59977B9C"/>
    <w:rsid w:val="6C0681A6"/>
    <w:rsid w:val="6FD523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EFD47A"/>
  <w15:chartTrackingRefBased/>
  <w15:docId w15:val="{3709754C-37C9-454F-A8E9-DEEB1DE6F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0B1B"/>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tulo">
    <w:name w:val="Title"/>
    <w:basedOn w:val="Normal"/>
    <w:next w:val="Normal"/>
    <w:link w:val="TtuloCar"/>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2"/>
      </w:numPr>
      <w:tabs>
        <w:tab w:val="clear" w:pos="1364"/>
        <w:tab w:val="num" w:pos="1366"/>
      </w:tabs>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link w:val="EncabezadoC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link w:val="Textodeglob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link w:val="Ttulo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ar">
    <w:name w:val="Título 2 C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link w:val="Textonotapie"/>
    <w:semiHidden/>
    <w:rsid w:val="00C075EF"/>
    <w:rPr>
      <w:sz w:val="16"/>
      <w:szCs w:val="16"/>
    </w:rPr>
  </w:style>
  <w:style w:type="character" w:customStyle="1" w:styleId="SangradetextonormalCar">
    <w:name w:val="Sangría de texto normal Car"/>
    <w:link w:val="Sangradetextonormal"/>
    <w:rsid w:val="003F26BD"/>
    <w:rPr>
      <w:szCs w:val="24"/>
    </w:rPr>
  </w:style>
  <w:style w:type="character" w:customStyle="1" w:styleId="m5113501246024331607m-6864882937387638336gmail-il">
    <w:name w:val="m_5113501246024331607m_-6864882937387638336gmail-il"/>
    <w:basedOn w:val="Fuentedeprrafopredeter"/>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uentedeprrafopredeter"/>
    <w:rsid w:val="00F932B6"/>
  </w:style>
  <w:style w:type="character" w:styleId="Textodelmarcadordeposicin">
    <w:name w:val="Placeholder Text"/>
    <w:basedOn w:val="Fuentedeprrafopredeter"/>
    <w:semiHidden/>
    <w:rsid w:val="00643734"/>
    <w:rPr>
      <w:color w:val="808080"/>
    </w:rPr>
  </w:style>
  <w:style w:type="paragraph" w:styleId="NormalWeb">
    <w:name w:val="Normal (Web)"/>
    <w:basedOn w:val="Normal"/>
    <w:uiPriority w:val="99"/>
    <w:unhideWhenUsed/>
    <w:rsid w:val="00671766"/>
    <w:pPr>
      <w:spacing w:before="100" w:beforeAutospacing="1" w:after="100" w:afterAutospacing="1"/>
    </w:pPr>
    <w:rPr>
      <w:sz w:val="24"/>
      <w:szCs w:val="24"/>
      <w:lang w:val="es-VE" w:eastAsia="es-VE"/>
    </w:rPr>
  </w:style>
  <w:style w:type="character" w:customStyle="1" w:styleId="apple-tab-span">
    <w:name w:val="apple-tab-span"/>
    <w:basedOn w:val="Fuentedeprrafopredeter"/>
    <w:rsid w:val="0010254C"/>
  </w:style>
  <w:style w:type="paragraph" w:styleId="Prrafodelista">
    <w:name w:val="List Paragraph"/>
    <w:basedOn w:val="Normal"/>
    <w:uiPriority w:val="72"/>
    <w:qFormat/>
    <w:rsid w:val="00BD64CA"/>
    <w:pPr>
      <w:ind w:left="720"/>
      <w:contextualSpacing/>
    </w:pPr>
  </w:style>
  <w:style w:type="character" w:styleId="Refdecomentario">
    <w:name w:val="annotation reference"/>
    <w:basedOn w:val="Fuentedeprrafopredeter"/>
    <w:rsid w:val="00F94C48"/>
    <w:rPr>
      <w:sz w:val="16"/>
      <w:szCs w:val="16"/>
    </w:rPr>
  </w:style>
  <w:style w:type="paragraph" w:styleId="Textocomentario">
    <w:name w:val="annotation text"/>
    <w:basedOn w:val="Normal"/>
    <w:link w:val="TextocomentarioCar"/>
    <w:rsid w:val="00F94C48"/>
  </w:style>
  <w:style w:type="character" w:customStyle="1" w:styleId="TextocomentarioCar">
    <w:name w:val="Texto comentario Car"/>
    <w:basedOn w:val="Fuentedeprrafopredeter"/>
    <w:link w:val="Textocomentario"/>
    <w:rsid w:val="00F94C48"/>
  </w:style>
  <w:style w:type="paragraph" w:styleId="Asuntodelcomentario">
    <w:name w:val="annotation subject"/>
    <w:basedOn w:val="Textocomentario"/>
    <w:next w:val="Textocomentario"/>
    <w:link w:val="AsuntodelcomentarioCar"/>
    <w:semiHidden/>
    <w:unhideWhenUsed/>
    <w:rsid w:val="00F94C48"/>
    <w:rPr>
      <w:b/>
      <w:bCs/>
    </w:rPr>
  </w:style>
  <w:style w:type="character" w:customStyle="1" w:styleId="AsuntodelcomentarioCar">
    <w:name w:val="Asunto del comentario Car"/>
    <w:basedOn w:val="TextocomentarioCar"/>
    <w:link w:val="Asuntodelcomentario"/>
    <w:semiHidden/>
    <w:rsid w:val="00F94C48"/>
    <w:rPr>
      <w:b/>
      <w:bCs/>
    </w:rPr>
  </w:style>
  <w:style w:type="paragraph" w:styleId="Revisin">
    <w:name w:val="Revision"/>
    <w:hidden/>
    <w:uiPriority w:val="71"/>
    <w:semiHidden/>
    <w:rsid w:val="00551AFF"/>
  </w:style>
  <w:style w:type="character" w:customStyle="1" w:styleId="TtuloCar">
    <w:name w:val="Título Car"/>
    <w:basedOn w:val="Fuentedeprrafopredeter"/>
    <w:link w:val="Ttulo"/>
    <w:rsid w:val="001B29B8"/>
    <w:rPr>
      <w:kern w:val="28"/>
      <w:sz w:val="48"/>
      <w:szCs w:val="48"/>
    </w:rPr>
  </w:style>
  <w:style w:type="character" w:customStyle="1" w:styleId="EncabezadoCar">
    <w:name w:val="Encabezado Car"/>
    <w:basedOn w:val="Fuentedeprrafopredeter"/>
    <w:link w:val="Encabezado"/>
    <w:uiPriority w:val="99"/>
    <w:rsid w:val="001B29B8"/>
  </w:style>
  <w:style w:type="character" w:styleId="Mencinsinresolver">
    <w:name w:val="Unresolved Mention"/>
    <w:basedOn w:val="Fuentedeprrafopredeter"/>
    <w:uiPriority w:val="99"/>
    <w:semiHidden/>
    <w:unhideWhenUsed/>
    <w:rsid w:val="001C4B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28162">
      <w:bodyDiv w:val="1"/>
      <w:marLeft w:val="0"/>
      <w:marRight w:val="0"/>
      <w:marTop w:val="0"/>
      <w:marBottom w:val="0"/>
      <w:divBdr>
        <w:top w:val="none" w:sz="0" w:space="0" w:color="auto"/>
        <w:left w:val="none" w:sz="0" w:space="0" w:color="auto"/>
        <w:bottom w:val="none" w:sz="0" w:space="0" w:color="auto"/>
        <w:right w:val="none" w:sz="0" w:space="0" w:color="auto"/>
      </w:divBdr>
      <w:divsChild>
        <w:div w:id="400903937">
          <w:marLeft w:val="0"/>
          <w:marRight w:val="0"/>
          <w:marTop w:val="0"/>
          <w:marBottom w:val="0"/>
          <w:divBdr>
            <w:top w:val="none" w:sz="0" w:space="0" w:color="auto"/>
            <w:left w:val="none" w:sz="0" w:space="0" w:color="auto"/>
            <w:bottom w:val="none" w:sz="0" w:space="0" w:color="auto"/>
            <w:right w:val="none" w:sz="0" w:space="0" w:color="auto"/>
          </w:divBdr>
          <w:divsChild>
            <w:div w:id="997806203">
              <w:marLeft w:val="0"/>
              <w:marRight w:val="0"/>
              <w:marTop w:val="0"/>
              <w:marBottom w:val="0"/>
              <w:divBdr>
                <w:top w:val="none" w:sz="0" w:space="0" w:color="auto"/>
                <w:left w:val="none" w:sz="0" w:space="0" w:color="auto"/>
                <w:bottom w:val="none" w:sz="0" w:space="0" w:color="auto"/>
                <w:right w:val="none" w:sz="0" w:space="0" w:color="auto"/>
              </w:divBdr>
              <w:divsChild>
                <w:div w:id="542140071">
                  <w:marLeft w:val="-240"/>
                  <w:marRight w:val="-240"/>
                  <w:marTop w:val="0"/>
                  <w:marBottom w:val="0"/>
                  <w:divBdr>
                    <w:top w:val="none" w:sz="0" w:space="0" w:color="auto"/>
                    <w:left w:val="none" w:sz="0" w:space="0" w:color="auto"/>
                    <w:bottom w:val="none" w:sz="0" w:space="0" w:color="auto"/>
                    <w:right w:val="none" w:sz="0" w:space="0" w:color="auto"/>
                  </w:divBdr>
                  <w:divsChild>
                    <w:div w:id="1101533419">
                      <w:marLeft w:val="0"/>
                      <w:marRight w:val="0"/>
                      <w:marTop w:val="0"/>
                      <w:marBottom w:val="0"/>
                      <w:divBdr>
                        <w:top w:val="none" w:sz="0" w:space="0" w:color="auto"/>
                        <w:left w:val="none" w:sz="0" w:space="0" w:color="auto"/>
                        <w:bottom w:val="none" w:sz="0" w:space="0" w:color="auto"/>
                        <w:right w:val="none" w:sz="0" w:space="0" w:color="auto"/>
                      </w:divBdr>
                      <w:divsChild>
                        <w:div w:id="2001690242">
                          <w:marLeft w:val="0"/>
                          <w:marRight w:val="0"/>
                          <w:marTop w:val="0"/>
                          <w:marBottom w:val="0"/>
                          <w:divBdr>
                            <w:top w:val="none" w:sz="0" w:space="0" w:color="auto"/>
                            <w:left w:val="none" w:sz="0" w:space="0" w:color="auto"/>
                            <w:bottom w:val="none" w:sz="0" w:space="0" w:color="auto"/>
                            <w:right w:val="none" w:sz="0" w:space="0" w:color="auto"/>
                          </w:divBdr>
                          <w:divsChild>
                            <w:div w:id="1856335162">
                              <w:marLeft w:val="165"/>
                              <w:marRight w:val="165"/>
                              <w:marTop w:val="0"/>
                              <w:marBottom w:val="0"/>
                              <w:divBdr>
                                <w:top w:val="none" w:sz="0" w:space="0" w:color="auto"/>
                                <w:left w:val="none" w:sz="0" w:space="0" w:color="auto"/>
                                <w:bottom w:val="none" w:sz="0" w:space="0" w:color="auto"/>
                                <w:right w:val="none" w:sz="0" w:space="0" w:color="auto"/>
                              </w:divBdr>
                              <w:divsChild>
                                <w:div w:id="2015565565">
                                  <w:marLeft w:val="0"/>
                                  <w:marRight w:val="0"/>
                                  <w:marTop w:val="0"/>
                                  <w:marBottom w:val="0"/>
                                  <w:divBdr>
                                    <w:top w:val="none" w:sz="0" w:space="0" w:color="auto"/>
                                    <w:left w:val="none" w:sz="0" w:space="0" w:color="auto"/>
                                    <w:bottom w:val="none" w:sz="0" w:space="0" w:color="auto"/>
                                    <w:right w:val="none" w:sz="0" w:space="0" w:color="auto"/>
                                  </w:divBdr>
                                  <w:divsChild>
                                    <w:div w:id="2584934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20709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84499">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844587113">
      <w:bodyDiv w:val="1"/>
      <w:marLeft w:val="0"/>
      <w:marRight w:val="0"/>
      <w:marTop w:val="0"/>
      <w:marBottom w:val="0"/>
      <w:divBdr>
        <w:top w:val="none" w:sz="0" w:space="0" w:color="auto"/>
        <w:left w:val="none" w:sz="0" w:space="0" w:color="auto"/>
        <w:bottom w:val="none" w:sz="0" w:space="0" w:color="auto"/>
        <w:right w:val="none" w:sz="0" w:space="0" w:color="auto"/>
      </w:divBdr>
    </w:div>
    <w:div w:id="1229729958">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001931047">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ctrl.cinvestav.mx/~yuw/pdf/MaTesDLC.pdf"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trl.cinvestav.mx/~yuw/pdf/MaTesDLC.pdf"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143B42DF3284247932FC269EFCFF837" ma:contentTypeVersion="2" ma:contentTypeDescription="Create a new document." ma:contentTypeScope="" ma:versionID="a0d7169fd5a712209c8fb6247f576faa">
  <xsd:schema xmlns:xsd="http://www.w3.org/2001/XMLSchema" xmlns:xs="http://www.w3.org/2001/XMLSchema" xmlns:p="http://schemas.microsoft.com/office/2006/metadata/properties" xmlns:ns3="5cfc1f0e-5520-4cef-b170-047b21050c86" targetNamespace="http://schemas.microsoft.com/office/2006/metadata/properties" ma:root="true" ma:fieldsID="d4fcaf0b050c943e96c133c1fbf33bc4" ns3:_="">
    <xsd:import namespace="5cfc1f0e-5520-4cef-b170-047b21050c8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fc1f0e-5520-4cef-b170-047b21050c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C6C866-2D3F-486F-94E4-5E8C2F669F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13A190-9C3D-7E44-8DB8-69742812ED18}">
  <ds:schemaRefs>
    <ds:schemaRef ds:uri="http://schemas.openxmlformats.org/officeDocument/2006/bibliography"/>
  </ds:schemaRefs>
</ds:datastoreItem>
</file>

<file path=customXml/itemProps3.xml><?xml version="1.0" encoding="utf-8"?>
<ds:datastoreItem xmlns:ds="http://schemas.openxmlformats.org/officeDocument/2006/customXml" ds:itemID="{9EF60C86-D68A-4FE0-98E4-704B738D14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fc1f0e-5520-4cef-b170-047b21050c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27F13A-43BE-442B-8F8F-33B1CA9502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9</TotalTime>
  <Pages>4</Pages>
  <Words>1270</Words>
  <Characters>6986</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vt:lpstr>
    </vt:vector>
  </TitlesOfParts>
  <Company>IEEE</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u201515330 (Alvarado Alvarado, Jorge)</cp:lastModifiedBy>
  <cp:revision>3</cp:revision>
  <cp:lastPrinted>2012-08-02T20:53:00Z</cp:lastPrinted>
  <dcterms:created xsi:type="dcterms:W3CDTF">2021-04-14T00:30:00Z</dcterms:created>
  <dcterms:modified xsi:type="dcterms:W3CDTF">2021-04-14T00:39:00Z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0x010100D143B42DF3284247932FC269EFCFF837</vt:lpwstr>
  </property>
</Properties>
</file>